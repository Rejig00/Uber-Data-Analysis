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1A1052" w14:textId="672D63DB" w:rsidR="00E81978" w:rsidRPr="00946FC1" w:rsidRDefault="00CA7DB1">
      <w:pPr>
        <w:pStyle w:val="Title"/>
        <w:rPr>
          <w:sz w:val="36"/>
          <w:szCs w:val="36"/>
        </w:rPr>
      </w:pPr>
      <w:sdt>
        <w:sdtPr>
          <w:rPr>
            <w:sz w:val="36"/>
            <w:szCs w:val="36"/>
          </w:rPr>
          <w:alias w:val="Title:"/>
          <w:tag w:val="Title:"/>
          <w:id w:val="726351117"/>
          <w:placeholder>
            <w:docPart w:val="BC546888351745E6B9D34C56ED1E6BDA"/>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42226C" w:rsidRPr="00946FC1">
            <w:rPr>
              <w:sz w:val="36"/>
              <w:szCs w:val="36"/>
            </w:rPr>
            <w:t>Analysis of the effect of various parameters on UBER R</w:t>
          </w:r>
          <w:r w:rsidR="00695729" w:rsidRPr="00946FC1">
            <w:rPr>
              <w:sz w:val="36"/>
              <w:szCs w:val="36"/>
            </w:rPr>
            <w:t>i</w:t>
          </w:r>
          <w:r w:rsidR="0042226C" w:rsidRPr="00946FC1">
            <w:rPr>
              <w:sz w:val="36"/>
              <w:szCs w:val="36"/>
            </w:rPr>
            <w:t>dership</w:t>
          </w:r>
        </w:sdtContent>
      </w:sdt>
    </w:p>
    <w:p w14:paraId="6FF10010" w14:textId="164D98DE" w:rsidR="00B823AA" w:rsidRDefault="00946FC1" w:rsidP="00B823AA">
      <w:pPr>
        <w:pStyle w:val="Title2"/>
      </w:pPr>
      <w:r>
        <w:t>Nafiur Rahman</w:t>
      </w:r>
    </w:p>
    <w:p w14:paraId="0B9C63B2" w14:textId="239C7456" w:rsidR="00E81978" w:rsidRDefault="00946FC1" w:rsidP="00B823AA">
      <w:pPr>
        <w:pStyle w:val="Title2"/>
      </w:pPr>
      <w:r>
        <w:t>Std ID: 34276352</w:t>
      </w:r>
    </w:p>
    <w:p w14:paraId="4427C8CE" w14:textId="12179C74" w:rsidR="00154E7C" w:rsidRDefault="00BE7AC2" w:rsidP="00B823AA">
      <w:pPr>
        <w:pStyle w:val="Title2"/>
      </w:pPr>
      <w:r>
        <w:t>Nafiur.</w:t>
      </w:r>
      <w:r w:rsidR="00154E7C">
        <w:t>rahman@</w:t>
      </w:r>
      <w:r>
        <w:t>alumni.ubc.ca</w:t>
      </w:r>
    </w:p>
    <w:p w14:paraId="09A95D23" w14:textId="3ABAE646" w:rsidR="00E81978" w:rsidRDefault="00946FC1">
      <w:pPr>
        <w:pStyle w:val="Title"/>
      </w:pPr>
      <w:r>
        <w:t>Data 501</w:t>
      </w:r>
      <w:r w:rsidR="00154E7C" w:rsidRPr="00420B84">
        <w:rPr>
          <w:rFonts w:ascii="Times New Roman" w:hAnsi="Times New Roman" w:cs="Times New Roman"/>
        </w:rPr>
        <w:t xml:space="preserve">– </w:t>
      </w:r>
      <w:r w:rsidR="00154E7C">
        <w:rPr>
          <w:rFonts w:ascii="Times New Roman" w:hAnsi="Times New Roman" w:cs="Times New Roman"/>
        </w:rPr>
        <w:t>Introduction to Data Analytics</w:t>
      </w:r>
    </w:p>
    <w:p w14:paraId="4166C767" w14:textId="016937D1" w:rsidR="00E81978" w:rsidRDefault="00946FC1" w:rsidP="00B823AA">
      <w:pPr>
        <w:pStyle w:val="Title2"/>
      </w:pPr>
      <w:r>
        <w:t>April 1</w:t>
      </w:r>
      <w:r w:rsidR="005543AB">
        <w:t>5</w:t>
      </w:r>
      <w:r>
        <w:t>, 2020</w:t>
      </w:r>
    </w:p>
    <w:sdt>
      <w:sdtPr>
        <w:alias w:val="Abstract:"/>
        <w:tag w:val="Abstract:"/>
        <w:id w:val="202146031"/>
        <w:placeholder>
          <w:docPart w:val="246420F544FD4A268489C972C6EC4837"/>
        </w:placeholder>
        <w:temporary/>
        <w:showingPlcHdr/>
        <w15:appearance w15:val="hidden"/>
      </w:sdtPr>
      <w:sdtEndPr/>
      <w:sdtContent>
        <w:p w14:paraId="1EFCA365" w14:textId="77777777" w:rsidR="00E81978" w:rsidRDefault="005D3A03">
          <w:pPr>
            <w:pStyle w:val="SectionTitle"/>
          </w:pPr>
          <w:r w:rsidRPr="00A166FF">
            <w:rPr>
              <w:rStyle w:val="Heading1Char"/>
            </w:rPr>
            <w:t>Abstract</w:t>
          </w:r>
        </w:p>
      </w:sdtContent>
    </w:sdt>
    <w:p w14:paraId="38BF0AF0" w14:textId="2A0F5FE5" w:rsidR="00A166FF" w:rsidRDefault="00721058" w:rsidP="00A166FF">
      <w:pPr>
        <w:pStyle w:val="NoSpacing"/>
        <w:jc w:val="both"/>
      </w:pPr>
      <w:r>
        <w:t>In this project,</w:t>
      </w:r>
      <w:r w:rsidR="00FF5F94">
        <w:t xml:space="preserve"> a dataset on Uber pickups in New York City</w:t>
      </w:r>
      <w:r w:rsidR="001F1FAC">
        <w:t>,</w:t>
      </w:r>
      <w:r w:rsidR="00FF5F94">
        <w:t xml:space="preserve"> dated from January 2015 to June 2015</w:t>
      </w:r>
      <w:r w:rsidR="001F1FAC">
        <w:t>,</w:t>
      </w:r>
      <w:r w:rsidR="00FF5F94">
        <w:t xml:space="preserve"> was analyzed applying exploratory data analysis techniques to explore the factors that </w:t>
      </w:r>
      <w:r w:rsidR="00E92897">
        <w:t>a</w:t>
      </w:r>
      <w:r w:rsidR="00FF5F94">
        <w:t>ffect Uber car</w:t>
      </w:r>
      <w:r w:rsidR="00E919E5">
        <w:t>'</w:t>
      </w:r>
      <w:r w:rsidR="00FF5F94">
        <w:t>s demand in NYC.</w:t>
      </w:r>
      <w:r>
        <w:t xml:space="preserve"> R and Python w</w:t>
      </w:r>
      <w:r w:rsidR="001F1FAC">
        <w:t>ere</w:t>
      </w:r>
      <w:r>
        <w:t xml:space="preserve"> </w:t>
      </w:r>
      <w:r w:rsidR="00FF5F94">
        <w:t xml:space="preserve">used as </w:t>
      </w:r>
      <w:r w:rsidR="00470ADB">
        <w:t>primary</w:t>
      </w:r>
      <w:r w:rsidR="00FF5F94">
        <w:t xml:space="preserve"> analysis tool</w:t>
      </w:r>
      <w:r w:rsidR="00470ADB">
        <w:t>s</w:t>
      </w:r>
      <w:r w:rsidR="00FF5F94">
        <w:t xml:space="preserve"> for the whole process</w:t>
      </w:r>
      <w:r w:rsidR="001F1FAC">
        <w:t>,</w:t>
      </w:r>
      <w:r w:rsidR="00FF5F94">
        <w:t xml:space="preserve"> starting from simple univariate plots and analysis to multivariate analysis</w:t>
      </w:r>
      <w:r w:rsidR="00E311E7">
        <w:t>,</w:t>
      </w:r>
      <w:r w:rsidR="00FF5F94">
        <w:t xml:space="preserve"> regression techniques</w:t>
      </w:r>
      <w:r w:rsidR="001F1FAC">
        <w:t>,</w:t>
      </w:r>
      <w:r w:rsidR="00E311E7">
        <w:t xml:space="preserve"> and statistical hypothesis tests.</w:t>
      </w:r>
    </w:p>
    <w:p w14:paraId="5F2F3457" w14:textId="324268E6" w:rsidR="00E92897" w:rsidRPr="00A166FF" w:rsidRDefault="00495B89" w:rsidP="00A166FF">
      <w:pPr>
        <w:pStyle w:val="Heading1"/>
        <w:spacing w:before="240"/>
      </w:pPr>
      <w:r w:rsidRPr="00A166FF">
        <w:t>Introduction</w:t>
      </w:r>
    </w:p>
    <w:p w14:paraId="0E673C9D" w14:textId="034955DE" w:rsidR="00E81978" w:rsidRDefault="0043299D" w:rsidP="00A166FF">
      <w:pPr>
        <w:ind w:firstLine="0"/>
        <w:jc w:val="both"/>
        <w:rPr>
          <w:rFonts w:ascii="Times New Roman" w:hAnsi="Times New Roman" w:cs="Times New Roman"/>
        </w:rPr>
      </w:pPr>
      <w:r>
        <w:rPr>
          <w:rFonts w:ascii="Times New Roman" w:hAnsi="Times New Roman" w:cs="Times New Roman"/>
        </w:rPr>
        <w:t xml:space="preserve">Data storytelling is an </w:t>
      </w:r>
      <w:r w:rsidR="001F1FAC">
        <w:rPr>
          <w:rFonts w:ascii="Times New Roman" w:hAnsi="Times New Roman" w:cs="Times New Roman"/>
        </w:rPr>
        <w:t>essential</w:t>
      </w:r>
      <w:r>
        <w:rPr>
          <w:rFonts w:ascii="Times New Roman" w:hAnsi="Times New Roman" w:cs="Times New Roman"/>
        </w:rPr>
        <w:t xml:space="preserve"> component of data science, through which companies can understand the background of various operations. Uber is the most popular ride-hailing service among general people. At harsh weather or during holidays, the availability of uber varies greatly. With the help of </w:t>
      </w:r>
      <w:r w:rsidR="0025319C">
        <w:rPr>
          <w:rFonts w:ascii="Times New Roman" w:hAnsi="Times New Roman" w:cs="Times New Roman"/>
        </w:rPr>
        <w:t>visualization</w:t>
      </w:r>
      <w:r>
        <w:rPr>
          <w:rFonts w:ascii="Times New Roman" w:hAnsi="Times New Roman" w:cs="Times New Roman"/>
        </w:rPr>
        <w:t>, Uber can avail the benefit of understanding the complex data and gain insights that would help them to craft decisions accordingly.</w:t>
      </w:r>
    </w:p>
    <w:p w14:paraId="7FF505C7" w14:textId="3E9B929B" w:rsidR="00A166FF" w:rsidRDefault="00A166FF" w:rsidP="00A166FF">
      <w:pPr>
        <w:pStyle w:val="Heading1"/>
        <w:spacing w:before="240"/>
      </w:pPr>
      <w:r>
        <w:t>Methods</w:t>
      </w:r>
      <w:r w:rsidR="000C0ED8">
        <w:t xml:space="preserve"> and Discussion</w:t>
      </w:r>
    </w:p>
    <w:p w14:paraId="64047484" w14:textId="2836A8EA" w:rsidR="00A166FF" w:rsidRDefault="00A166FF" w:rsidP="00A166FF">
      <w:pPr>
        <w:pStyle w:val="Heading2"/>
      </w:pPr>
      <w:r>
        <w:t>Data Cleaning</w:t>
      </w:r>
    </w:p>
    <w:p w14:paraId="53FAD746" w14:textId="19036691" w:rsidR="00A166FF" w:rsidRDefault="00015019" w:rsidP="00015019">
      <w:pPr>
        <w:ind w:firstLine="0"/>
        <w:jc w:val="both"/>
      </w:pPr>
      <w:r>
        <w:t xml:space="preserve">From our dataset, we observe that the Uber pickups of all the boroughs of NYC </w:t>
      </w:r>
      <w:r w:rsidR="001F1FAC">
        <w:t xml:space="preserve">were </w:t>
      </w:r>
      <w:r>
        <w:t xml:space="preserve">segregated. </w:t>
      </w:r>
      <w:r w:rsidR="00C801D6">
        <w:t>T</w:t>
      </w:r>
      <w:r>
        <w:t xml:space="preserve">here are some data labeled as </w:t>
      </w:r>
      <w:r w:rsidR="00E919E5">
        <w:t>'</w:t>
      </w:r>
      <w:r>
        <w:t>NA</w:t>
      </w:r>
      <w:r w:rsidR="00E919E5">
        <w:t>'</w:t>
      </w:r>
      <w:r w:rsidR="008F3052">
        <w:t>;</w:t>
      </w:r>
      <w:r>
        <w:t xml:space="preserve"> </w:t>
      </w:r>
      <w:r w:rsidR="00C801D6">
        <w:t>a</w:t>
      </w:r>
      <w:r w:rsidR="005052E1">
        <w:t xml:space="preserve">s Python reads </w:t>
      </w:r>
      <w:r w:rsidR="008F3052">
        <w:t>these</w:t>
      </w:r>
      <w:r w:rsidR="005052E1">
        <w:t xml:space="preserve"> value</w:t>
      </w:r>
      <w:r w:rsidR="008F3052">
        <w:t>s</w:t>
      </w:r>
      <w:r w:rsidR="005052E1">
        <w:t xml:space="preserve"> as </w:t>
      </w:r>
      <w:proofErr w:type="spellStart"/>
      <w:r w:rsidR="005052E1">
        <w:rPr>
          <w:b/>
          <w:bCs/>
        </w:rPr>
        <w:t>NaN</w:t>
      </w:r>
      <w:proofErr w:type="spellEnd"/>
      <w:r w:rsidR="005052E1">
        <w:t>, these w</w:t>
      </w:r>
      <w:r w:rsidR="00C801D6">
        <w:t>ere</w:t>
      </w:r>
      <w:r w:rsidR="005052E1">
        <w:t xml:space="preserve"> replaced by </w:t>
      </w:r>
      <w:r w:rsidR="00E919E5">
        <w:t>"</w:t>
      </w:r>
      <w:r w:rsidR="005052E1">
        <w:t>NA</w:t>
      </w:r>
      <w:r w:rsidR="00E919E5">
        <w:t>"</w:t>
      </w:r>
      <w:r w:rsidR="005052E1">
        <w:t xml:space="preserve"> after reading the </w:t>
      </w:r>
      <w:r w:rsidR="00305665">
        <w:t>data frame</w:t>
      </w:r>
      <w:r w:rsidR="005052E1">
        <w:t xml:space="preserve"> by </w:t>
      </w:r>
      <w:r w:rsidR="005052E1">
        <w:rPr>
          <w:b/>
          <w:bCs/>
        </w:rPr>
        <w:t>Pandas</w:t>
      </w:r>
      <w:sdt>
        <w:sdtPr>
          <w:rPr>
            <w:b/>
            <w:bCs/>
          </w:rPr>
          <w:id w:val="59610058"/>
          <w:citation/>
        </w:sdtPr>
        <w:sdtEndPr/>
        <w:sdtContent>
          <w:r w:rsidR="00E65AA7">
            <w:rPr>
              <w:b/>
              <w:bCs/>
            </w:rPr>
            <w:fldChar w:fldCharType="begin"/>
          </w:r>
          <w:r w:rsidR="00E65AA7">
            <w:rPr>
              <w:b/>
              <w:bCs/>
              <w:lang w:val="en-CA"/>
            </w:rPr>
            <w:instrText xml:space="preserve"> CITATION Dat \l 4105 </w:instrText>
          </w:r>
          <w:r w:rsidR="00E65AA7">
            <w:rPr>
              <w:b/>
              <w:bCs/>
            </w:rPr>
            <w:fldChar w:fldCharType="separate"/>
          </w:r>
          <w:r w:rsidR="00C16812">
            <w:rPr>
              <w:b/>
              <w:bCs/>
              <w:noProof/>
              <w:lang w:val="en-CA"/>
            </w:rPr>
            <w:t xml:space="preserve"> </w:t>
          </w:r>
          <w:r w:rsidR="00C16812" w:rsidRPr="00C16812">
            <w:rPr>
              <w:noProof/>
              <w:lang w:val="en-CA"/>
            </w:rPr>
            <w:t>[1]</w:t>
          </w:r>
          <w:r w:rsidR="00E65AA7">
            <w:rPr>
              <w:b/>
              <w:bCs/>
            </w:rPr>
            <w:fldChar w:fldCharType="end"/>
          </w:r>
        </w:sdtContent>
      </w:sdt>
      <w:r w:rsidR="005052E1">
        <w:t>.</w:t>
      </w:r>
      <w:r w:rsidR="00C801D6">
        <w:t xml:space="preserve"> </w:t>
      </w:r>
    </w:p>
    <w:p w14:paraId="25F8C9B4" w14:textId="249C73CF" w:rsidR="00793B58" w:rsidRDefault="00793B58" w:rsidP="00793B58">
      <w:pPr>
        <w:spacing w:before="240"/>
        <w:ind w:firstLine="0"/>
        <w:jc w:val="both"/>
      </w:pPr>
      <w:r>
        <w:t>In R, no such cleaning is required.</w:t>
      </w:r>
    </w:p>
    <w:p w14:paraId="21139615" w14:textId="77777777" w:rsidR="00793B58" w:rsidRDefault="00793B58">
      <w:r>
        <w:br w:type="page"/>
      </w:r>
    </w:p>
    <w:p w14:paraId="3910B8E3" w14:textId="286572EC" w:rsidR="00793B58" w:rsidRDefault="00793B58" w:rsidP="00793B58">
      <w:pPr>
        <w:pStyle w:val="Heading2"/>
      </w:pPr>
      <w:r>
        <w:lastRenderedPageBreak/>
        <w:t>Univariate Plots Section</w:t>
      </w:r>
    </w:p>
    <w:p w14:paraId="56F68626" w14:textId="18177ED9" w:rsidR="00793B58" w:rsidRDefault="00793B58" w:rsidP="00793B58">
      <w:pPr>
        <w:pStyle w:val="Heading3"/>
      </w:pPr>
      <w:r>
        <w:t>Pickups</w:t>
      </w:r>
    </w:p>
    <w:p w14:paraId="586A1097" w14:textId="40D1D510" w:rsidR="00466B03" w:rsidRPr="00A73461" w:rsidRDefault="00466B03" w:rsidP="00466B03">
      <w:pPr>
        <w:jc w:val="both"/>
      </w:pPr>
      <w:r>
        <w:t xml:space="preserve">The analysis was started by simply plotting the pickup count of each day in New York City </w:t>
      </w:r>
      <w:sdt>
        <w:sdtPr>
          <w:id w:val="-572815967"/>
          <w:citation/>
        </w:sdtPr>
        <w:sdtEndPr/>
        <w:sdtContent>
          <w:r>
            <w:fldChar w:fldCharType="begin"/>
          </w:r>
          <w:r>
            <w:rPr>
              <w:lang w:val="en-CA"/>
            </w:rPr>
            <w:instrText xml:space="preserve"> CITATION pic \l 4105 </w:instrText>
          </w:r>
          <w:r>
            <w:fldChar w:fldCharType="separate"/>
          </w:r>
          <w:r w:rsidR="00C16812" w:rsidRPr="00C16812">
            <w:rPr>
              <w:noProof/>
              <w:lang w:val="en-CA"/>
            </w:rPr>
            <w:t>[2]</w:t>
          </w:r>
          <w:r>
            <w:fldChar w:fldCharType="end"/>
          </w:r>
        </w:sdtContent>
      </w:sdt>
      <w:r>
        <w:t xml:space="preserve">. </w:t>
      </w:r>
      <w:r w:rsidR="00A73461">
        <w:t xml:space="preserve">Our dataset has dates in the format </w:t>
      </w:r>
      <w:r w:rsidR="00E919E5">
        <w:rPr>
          <w:i/>
          <w:iCs/>
        </w:rPr>
        <w:t>"</w:t>
      </w:r>
      <w:r w:rsidR="00A73461" w:rsidRPr="00A73461">
        <w:rPr>
          <w:i/>
          <w:iCs/>
        </w:rPr>
        <w:t>2015-01-</w:t>
      </w:r>
      <w:proofErr w:type="gramStart"/>
      <w:r w:rsidR="00A73461" w:rsidRPr="00A73461">
        <w:rPr>
          <w:i/>
          <w:iCs/>
        </w:rPr>
        <w:t>01</w:t>
      </w:r>
      <w:r w:rsidR="00A73461">
        <w:rPr>
          <w:i/>
          <w:iCs/>
        </w:rPr>
        <w:t xml:space="preserve"> </w:t>
      </w:r>
      <w:r w:rsidR="009F4572">
        <w:rPr>
          <w:i/>
          <w:iCs/>
        </w:rPr>
        <w:t xml:space="preserve"> </w:t>
      </w:r>
      <w:r w:rsidR="00A73461" w:rsidRPr="00A73461">
        <w:rPr>
          <w:i/>
          <w:iCs/>
        </w:rPr>
        <w:t>1:00:00</w:t>
      </w:r>
      <w:proofErr w:type="gramEnd"/>
      <w:r w:rsidR="00A73461" w:rsidRPr="00A73461">
        <w:rPr>
          <w:i/>
          <w:iCs/>
        </w:rPr>
        <w:t xml:space="preserve"> AM</w:t>
      </w:r>
      <w:r w:rsidR="00E919E5">
        <w:rPr>
          <w:i/>
          <w:iCs/>
        </w:rPr>
        <w:t>"</w:t>
      </w:r>
      <w:r w:rsidR="00A73461">
        <w:t>. For th</w:t>
      </w:r>
      <w:r w:rsidR="000C0ED8">
        <w:t>is reason</w:t>
      </w:r>
      <w:r w:rsidR="00BD1BCF">
        <w:t>,</w:t>
      </w:r>
      <w:r w:rsidR="000C0ED8">
        <w:t xml:space="preserve"> we </w:t>
      </w:r>
      <w:r w:rsidR="00BD1BCF">
        <w:t>create</w:t>
      </w:r>
      <w:r w:rsidR="00AE3234">
        <w:t>d</w:t>
      </w:r>
      <w:r w:rsidR="00BD1BCF">
        <w:t xml:space="preserve"> a pivot table with the sum of the pickups of each hour and </w:t>
      </w:r>
      <w:r w:rsidR="00AE3234">
        <w:t>got</w:t>
      </w:r>
      <w:r w:rsidR="00BD1BCF">
        <w:t xml:space="preserve"> each day pickup count.</w:t>
      </w:r>
    </w:p>
    <w:p w14:paraId="1D3FA962" w14:textId="77777777" w:rsidR="001B090D" w:rsidRDefault="00466B03" w:rsidP="001B090D">
      <w:pPr>
        <w:keepNext/>
        <w:ind w:firstLine="0"/>
      </w:pPr>
      <w:r>
        <w:rPr>
          <w:noProof/>
        </w:rPr>
        <w:drawing>
          <wp:inline distT="0" distB="0" distL="0" distR="0" wp14:anchorId="18A5E3F4" wp14:editId="6F5AD025">
            <wp:extent cx="3081403" cy="1559138"/>
            <wp:effectExtent l="0" t="0" r="5080" b="317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5131" cy="1566084"/>
                    </a:xfrm>
                    <a:prstGeom prst="rect">
                      <a:avLst/>
                    </a:prstGeom>
                  </pic:spPr>
                </pic:pic>
              </a:graphicData>
            </a:graphic>
          </wp:inline>
        </w:drawing>
      </w:r>
      <w:r w:rsidR="001B090D">
        <w:rPr>
          <w:noProof/>
        </w:rPr>
        <w:drawing>
          <wp:inline distT="0" distB="0" distL="0" distR="0" wp14:anchorId="35244C3D" wp14:editId="05D3B4BC">
            <wp:extent cx="2843299" cy="1459317"/>
            <wp:effectExtent l="0" t="0" r="0" b="7620"/>
            <wp:docPr id="6" name="Picture 6" descr="A picture containing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53" cy="1478181"/>
                    </a:xfrm>
                    <a:prstGeom prst="rect">
                      <a:avLst/>
                    </a:prstGeom>
                  </pic:spPr>
                </pic:pic>
              </a:graphicData>
            </a:graphic>
          </wp:inline>
        </w:drawing>
      </w:r>
    </w:p>
    <w:p w14:paraId="4E7B8795" w14:textId="2FE0220E" w:rsidR="00466B03" w:rsidRPr="00466B03" w:rsidRDefault="00466B03" w:rsidP="001B090D">
      <w:pPr>
        <w:pStyle w:val="Caption"/>
        <w:ind w:left="720" w:firstLine="720"/>
      </w:pPr>
      <w:r>
        <w:t xml:space="preserve">Figure </w:t>
      </w:r>
      <w:r w:rsidR="001B090D">
        <w:t>1</w:t>
      </w:r>
      <w:r>
        <w:t>(a): Python</w:t>
      </w:r>
      <w:r w:rsidR="001B090D">
        <w:t xml:space="preserve"> </w:t>
      </w:r>
      <w:r w:rsidR="001B090D">
        <w:tab/>
      </w:r>
      <w:r w:rsidR="001B090D">
        <w:tab/>
      </w:r>
      <w:r w:rsidR="001B090D">
        <w:tab/>
      </w:r>
      <w:r w:rsidR="001B090D">
        <w:tab/>
      </w:r>
      <w:r w:rsidR="001B090D">
        <w:tab/>
        <w:t xml:space="preserve">Figure </w:t>
      </w:r>
      <w:r w:rsidR="00CA7DB1">
        <w:fldChar w:fldCharType="begin"/>
      </w:r>
      <w:r w:rsidR="00CA7DB1">
        <w:instrText xml:space="preserve"> SEQ Figure \* ARABIC </w:instrText>
      </w:r>
      <w:r w:rsidR="00CA7DB1">
        <w:fldChar w:fldCharType="separate"/>
      </w:r>
      <w:r w:rsidR="001B090D">
        <w:rPr>
          <w:noProof/>
        </w:rPr>
        <w:t>1</w:t>
      </w:r>
      <w:r w:rsidR="00CA7DB1">
        <w:rPr>
          <w:noProof/>
        </w:rPr>
        <w:fldChar w:fldCharType="end"/>
      </w:r>
      <w:r w:rsidR="001B090D">
        <w:t>(b): R</w:t>
      </w:r>
    </w:p>
    <w:p w14:paraId="459BE0D6" w14:textId="00C38502" w:rsidR="001F1FAC" w:rsidRDefault="00BD1BCF" w:rsidP="00015019">
      <w:pPr>
        <w:ind w:firstLine="0"/>
        <w:jc w:val="both"/>
      </w:pPr>
      <w:r>
        <w:t xml:space="preserve">We can </w:t>
      </w:r>
      <w:r w:rsidR="00F53AF6">
        <w:t xml:space="preserve">notice </w:t>
      </w:r>
      <w:r>
        <w:t xml:space="preserve">a gradual rise of pickup counts as time progresses. </w:t>
      </w:r>
    </w:p>
    <w:p w14:paraId="37E15D77" w14:textId="77777777" w:rsidR="00AE3234" w:rsidRDefault="00AE3234" w:rsidP="00015019">
      <w:pPr>
        <w:ind w:firstLine="0"/>
        <w:jc w:val="both"/>
      </w:pPr>
    </w:p>
    <w:p w14:paraId="79081BBD" w14:textId="12F1AFAF" w:rsidR="00564169" w:rsidRDefault="003B7318" w:rsidP="00015019">
      <w:pPr>
        <w:ind w:firstLine="0"/>
        <w:jc w:val="both"/>
      </w:pPr>
      <w:r>
        <w:t xml:space="preserve">This plot gives us information </w:t>
      </w:r>
      <w:r w:rsidR="00CC1F80">
        <w:t>that</w:t>
      </w:r>
      <w:r>
        <w:t xml:space="preserve"> is difficult to interpret. Let us plot the histogram of these pickups now </w:t>
      </w:r>
      <w:sdt>
        <w:sdtPr>
          <w:id w:val="1572232434"/>
          <w:citation/>
        </w:sdtPr>
        <w:sdtEndPr/>
        <w:sdtContent>
          <w:r>
            <w:fldChar w:fldCharType="begin"/>
          </w:r>
          <w:r>
            <w:rPr>
              <w:lang w:val="en-CA"/>
            </w:rPr>
            <w:instrText xml:space="preserve"> CITATION pic1 \l 4105 </w:instrText>
          </w:r>
          <w:r>
            <w:fldChar w:fldCharType="separate"/>
          </w:r>
          <w:r w:rsidR="00C16812" w:rsidRPr="00C16812">
            <w:rPr>
              <w:noProof/>
              <w:lang w:val="en-CA"/>
            </w:rPr>
            <w:t>[3]</w:t>
          </w:r>
          <w:r>
            <w:fldChar w:fldCharType="end"/>
          </w:r>
        </w:sdtContent>
      </w:sdt>
      <w:r>
        <w:t>.</w:t>
      </w:r>
    </w:p>
    <w:p w14:paraId="4EEDF548" w14:textId="22704C6C" w:rsidR="003B7318" w:rsidRDefault="00564169" w:rsidP="00015019">
      <w:pPr>
        <w:ind w:firstLine="0"/>
        <w:jc w:val="both"/>
      </w:pPr>
      <w:r>
        <w:rPr>
          <w:noProof/>
        </w:rPr>
        <w:drawing>
          <wp:inline distT="0" distB="0" distL="0" distR="0" wp14:anchorId="2BB46EB3" wp14:editId="2E32B824">
            <wp:extent cx="2974932" cy="150685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1422" cy="1525337"/>
                    </a:xfrm>
                    <a:prstGeom prst="rect">
                      <a:avLst/>
                    </a:prstGeom>
                  </pic:spPr>
                </pic:pic>
              </a:graphicData>
            </a:graphic>
          </wp:inline>
        </w:drawing>
      </w:r>
      <w:r>
        <w:rPr>
          <w:noProof/>
        </w:rPr>
        <w:drawing>
          <wp:inline distT="0" distB="0" distL="0" distR="0" wp14:anchorId="7F2AF013" wp14:editId="2030075B">
            <wp:extent cx="2956142" cy="1517234"/>
            <wp:effectExtent l="0" t="0" r="0" b="6985"/>
            <wp:docPr id="9" name="Picture 9" descr="A picture containing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1063" cy="1524892"/>
                    </a:xfrm>
                    <a:prstGeom prst="rect">
                      <a:avLst/>
                    </a:prstGeom>
                  </pic:spPr>
                </pic:pic>
              </a:graphicData>
            </a:graphic>
          </wp:inline>
        </w:drawing>
      </w:r>
    </w:p>
    <w:p w14:paraId="5A7D88CE" w14:textId="20B7855C" w:rsidR="00564169" w:rsidRPr="00466B03" w:rsidRDefault="00564169" w:rsidP="00564169">
      <w:pPr>
        <w:pStyle w:val="Caption"/>
        <w:ind w:left="720" w:firstLine="720"/>
      </w:pPr>
      <w:r>
        <w:t xml:space="preserve">Figure 2(a): Python </w:t>
      </w:r>
      <w:r>
        <w:tab/>
      </w:r>
      <w:r>
        <w:tab/>
      </w:r>
      <w:r>
        <w:tab/>
      </w:r>
      <w:r>
        <w:tab/>
      </w:r>
      <w:r>
        <w:tab/>
        <w:t>Figure 2(b): R</w:t>
      </w:r>
    </w:p>
    <w:p w14:paraId="4930800F" w14:textId="3795FD06" w:rsidR="00CC1F80" w:rsidRDefault="00AE3234" w:rsidP="00015019">
      <w:pPr>
        <w:ind w:firstLine="0"/>
        <w:jc w:val="both"/>
      </w:pPr>
      <w:r>
        <w:t xml:space="preserve">We can see a normal distribution of the pickups </w:t>
      </w:r>
      <w:r w:rsidR="00CC1F80">
        <w:t>in</w:t>
      </w:r>
      <w:r>
        <w:t xml:space="preserve"> NYC. </w:t>
      </w:r>
    </w:p>
    <w:p w14:paraId="101893E4" w14:textId="77777777" w:rsidR="00CC1F80" w:rsidRDefault="00CC1F80">
      <w:r>
        <w:br w:type="page"/>
      </w:r>
    </w:p>
    <w:p w14:paraId="756B7C8C" w14:textId="5A07C5AD" w:rsidR="00564169" w:rsidRDefault="00CC1F80" w:rsidP="00015019">
      <w:pPr>
        <w:ind w:firstLine="0"/>
        <w:jc w:val="both"/>
      </w:pPr>
      <w:r>
        <w:lastRenderedPageBreak/>
        <w:t>Now, to have an insight into the pickups at different boroughs, we add the column boroughs to our pivot table</w:t>
      </w:r>
      <w:r w:rsidR="00792402">
        <w:t xml:space="preserve"> </w:t>
      </w:r>
      <w:sdt>
        <w:sdtPr>
          <w:id w:val="1584953964"/>
          <w:citation/>
        </w:sdtPr>
        <w:sdtEndPr/>
        <w:sdtContent>
          <w:r w:rsidR="00792402">
            <w:fldChar w:fldCharType="begin"/>
          </w:r>
          <w:r w:rsidR="00792402">
            <w:rPr>
              <w:lang w:val="en-CA"/>
            </w:rPr>
            <w:instrText xml:space="preserve"> CITATION pic2 \l 4105 </w:instrText>
          </w:r>
          <w:r w:rsidR="00792402">
            <w:fldChar w:fldCharType="separate"/>
          </w:r>
          <w:r w:rsidR="00C16812" w:rsidRPr="00C16812">
            <w:rPr>
              <w:noProof/>
              <w:lang w:val="en-CA"/>
            </w:rPr>
            <w:t>[4]</w:t>
          </w:r>
          <w:r w:rsidR="00792402">
            <w:fldChar w:fldCharType="end"/>
          </w:r>
        </w:sdtContent>
      </w:sdt>
      <w:r>
        <w:t>.</w:t>
      </w:r>
    </w:p>
    <w:p w14:paraId="2BB0E87A" w14:textId="65A56778" w:rsidR="00C77104" w:rsidRDefault="004E7831" w:rsidP="00015019">
      <w:pPr>
        <w:ind w:firstLine="0"/>
        <w:jc w:val="both"/>
      </w:pPr>
      <w:r>
        <w:rPr>
          <w:noProof/>
        </w:rPr>
        <w:drawing>
          <wp:inline distT="0" distB="0" distL="0" distR="0" wp14:anchorId="2777D221" wp14:editId="33D9A379">
            <wp:extent cx="2979930" cy="1509386"/>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07826" cy="1523516"/>
                    </a:xfrm>
                    <a:prstGeom prst="rect">
                      <a:avLst/>
                    </a:prstGeom>
                  </pic:spPr>
                </pic:pic>
              </a:graphicData>
            </a:graphic>
          </wp:inline>
        </w:drawing>
      </w:r>
      <w:r>
        <w:rPr>
          <w:noProof/>
        </w:rPr>
        <w:drawing>
          <wp:inline distT="0" distB="0" distL="0" distR="0" wp14:anchorId="01F1E5DC" wp14:editId="1F385188">
            <wp:extent cx="2963019" cy="152076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24899" cy="1552524"/>
                    </a:xfrm>
                    <a:prstGeom prst="rect">
                      <a:avLst/>
                    </a:prstGeom>
                  </pic:spPr>
                </pic:pic>
              </a:graphicData>
            </a:graphic>
          </wp:inline>
        </w:drawing>
      </w:r>
    </w:p>
    <w:p w14:paraId="559EE265" w14:textId="25089A23" w:rsidR="004E7831" w:rsidRDefault="004E7831" w:rsidP="004E7831">
      <w:pPr>
        <w:pStyle w:val="Caption"/>
        <w:ind w:left="720" w:firstLine="720"/>
      </w:pPr>
      <w:r>
        <w:t xml:space="preserve">Figure 3(a): Python </w:t>
      </w:r>
      <w:r>
        <w:tab/>
      </w:r>
      <w:r>
        <w:tab/>
      </w:r>
      <w:r>
        <w:tab/>
      </w:r>
      <w:r>
        <w:tab/>
      </w:r>
      <w:r>
        <w:tab/>
        <w:t>Figure 3(b): R</w:t>
      </w:r>
    </w:p>
    <w:p w14:paraId="0F1FEDE6" w14:textId="4E146CAF" w:rsidR="00DE501D" w:rsidRDefault="003B4CAE" w:rsidP="009360F7">
      <w:pPr>
        <w:ind w:firstLine="0"/>
        <w:jc w:val="both"/>
      </w:pPr>
      <w:r>
        <w:t>The distribution is a strange one</w:t>
      </w:r>
      <w:r w:rsidR="009360F7" w:rsidRPr="009360F7">
        <w:t xml:space="preserve">. It looks like a union of normal distributions. </w:t>
      </w:r>
      <w:r w:rsidR="009360F7">
        <w:t xml:space="preserve">We can </w:t>
      </w:r>
      <w:r w:rsidR="009360F7" w:rsidRPr="009360F7">
        <w:t>suspect that the different boroughs have very discrete distributions.</w:t>
      </w:r>
      <w:r w:rsidR="009360F7">
        <w:t xml:space="preserve"> Moreover, w</w:t>
      </w:r>
      <w:r w:rsidR="009360F7" w:rsidRPr="009360F7">
        <w:t xml:space="preserve">e can see that the majority of 0 pickups </w:t>
      </w:r>
      <w:r>
        <w:t>are</w:t>
      </w:r>
      <w:r w:rsidR="009360F7" w:rsidRPr="009360F7">
        <w:t xml:space="preserve"> created solely by EWR, Staten Island</w:t>
      </w:r>
      <w:r>
        <w:t>,</w:t>
      </w:r>
      <w:r w:rsidR="009360F7" w:rsidRPr="009360F7">
        <w:t xml:space="preserve"> and from pickup data that we are missing the borough.</w:t>
      </w:r>
      <w:r w:rsidR="009360F7">
        <w:t xml:space="preserve"> </w:t>
      </w:r>
    </w:p>
    <w:p w14:paraId="009A472D" w14:textId="6230F644" w:rsidR="000954B1" w:rsidRDefault="000954B1" w:rsidP="009360F7">
      <w:pPr>
        <w:ind w:firstLine="0"/>
        <w:jc w:val="both"/>
      </w:pPr>
      <w:r>
        <w:t xml:space="preserve">To see which borough dominates most, we plot a bar graph for each month </w:t>
      </w:r>
      <w:sdt>
        <w:sdtPr>
          <w:id w:val="2123962023"/>
          <w:citation/>
        </w:sdtPr>
        <w:sdtEndPr/>
        <w:sdtContent>
          <w:r w:rsidR="00883FB2">
            <w:fldChar w:fldCharType="begin"/>
          </w:r>
          <w:r w:rsidR="00883FB2">
            <w:rPr>
              <w:lang w:val="en-CA"/>
            </w:rPr>
            <w:instrText xml:space="preserve"> CITATION pic4 \l 4105 </w:instrText>
          </w:r>
          <w:r w:rsidR="00883FB2">
            <w:fldChar w:fldCharType="separate"/>
          </w:r>
          <w:r w:rsidR="00C16812" w:rsidRPr="00C16812">
            <w:rPr>
              <w:noProof/>
              <w:lang w:val="en-CA"/>
            </w:rPr>
            <w:t>[5]</w:t>
          </w:r>
          <w:r w:rsidR="00883FB2">
            <w:fldChar w:fldCharType="end"/>
          </w:r>
        </w:sdtContent>
      </w:sdt>
      <w:r w:rsidR="00354436">
        <w:t>.</w:t>
      </w:r>
    </w:p>
    <w:p w14:paraId="512342E3" w14:textId="19B11E75" w:rsidR="00354436" w:rsidRDefault="00354436" w:rsidP="009360F7">
      <w:pPr>
        <w:ind w:firstLine="0"/>
        <w:jc w:val="both"/>
      </w:pPr>
      <w:r>
        <w:rPr>
          <w:noProof/>
        </w:rPr>
        <w:drawing>
          <wp:inline distT="0" distB="0" distL="0" distR="0" wp14:anchorId="0E3BEBF2" wp14:editId="606F537F">
            <wp:extent cx="3012510" cy="1531682"/>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38136" cy="1544712"/>
                    </a:xfrm>
                    <a:prstGeom prst="rect">
                      <a:avLst/>
                    </a:prstGeom>
                  </pic:spPr>
                </pic:pic>
              </a:graphicData>
            </a:graphic>
          </wp:inline>
        </w:drawing>
      </w:r>
      <w:r>
        <w:rPr>
          <w:noProof/>
        </w:rPr>
        <w:drawing>
          <wp:inline distT="0" distB="0" distL="0" distR="0" wp14:anchorId="416869A0" wp14:editId="66F9D6C5">
            <wp:extent cx="2868460" cy="1472231"/>
            <wp:effectExtent l="0" t="0" r="825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9804" cy="1488318"/>
                    </a:xfrm>
                    <a:prstGeom prst="rect">
                      <a:avLst/>
                    </a:prstGeom>
                  </pic:spPr>
                </pic:pic>
              </a:graphicData>
            </a:graphic>
          </wp:inline>
        </w:drawing>
      </w:r>
    </w:p>
    <w:p w14:paraId="59F80E03" w14:textId="24F929D6" w:rsidR="00744BA1" w:rsidRDefault="00744BA1" w:rsidP="00744BA1">
      <w:pPr>
        <w:pStyle w:val="Caption"/>
        <w:ind w:left="720" w:firstLine="720"/>
      </w:pPr>
      <w:r>
        <w:t xml:space="preserve">Figure 4(a): Python </w:t>
      </w:r>
      <w:r>
        <w:tab/>
      </w:r>
      <w:r>
        <w:tab/>
      </w:r>
      <w:r>
        <w:tab/>
      </w:r>
      <w:r>
        <w:tab/>
      </w:r>
      <w:r>
        <w:tab/>
        <w:t>Figure 4(b): R</w:t>
      </w:r>
    </w:p>
    <w:p w14:paraId="3AEA2EA5" w14:textId="10C2D7F4" w:rsidR="00354436" w:rsidRDefault="00354436" w:rsidP="009360F7">
      <w:pPr>
        <w:ind w:firstLine="0"/>
        <w:jc w:val="both"/>
      </w:pPr>
      <w:r>
        <w:t>So, Manhattan is the borough with most pickups in New York City.</w:t>
      </w:r>
    </w:p>
    <w:p w14:paraId="4ACF1836" w14:textId="77777777" w:rsidR="00354436" w:rsidRDefault="00354436">
      <w:r>
        <w:br w:type="page"/>
      </w:r>
    </w:p>
    <w:p w14:paraId="4109F3AA" w14:textId="0C1AC06C" w:rsidR="00DE501D" w:rsidRDefault="002C0A46" w:rsidP="009360F7">
      <w:pPr>
        <w:ind w:firstLine="0"/>
        <w:jc w:val="both"/>
      </w:pPr>
      <w:r>
        <w:lastRenderedPageBreak/>
        <w:t>Now let us investigate the histogram of pickups of different boroughs</w:t>
      </w:r>
      <w:sdt>
        <w:sdtPr>
          <w:id w:val="415822597"/>
          <w:citation/>
        </w:sdtPr>
        <w:sdtEndPr/>
        <w:sdtContent>
          <w:r w:rsidR="00883FB2">
            <w:fldChar w:fldCharType="begin"/>
          </w:r>
          <w:r w:rsidR="00883FB2">
            <w:rPr>
              <w:lang w:val="en-CA"/>
            </w:rPr>
            <w:instrText xml:space="preserve"> CITATION pic3 \l 4105 </w:instrText>
          </w:r>
          <w:r w:rsidR="00883FB2">
            <w:fldChar w:fldCharType="separate"/>
          </w:r>
          <w:r w:rsidR="00C16812">
            <w:rPr>
              <w:noProof/>
              <w:lang w:val="en-CA"/>
            </w:rPr>
            <w:t xml:space="preserve"> </w:t>
          </w:r>
          <w:r w:rsidR="00C16812" w:rsidRPr="00C16812">
            <w:rPr>
              <w:noProof/>
              <w:lang w:val="en-CA"/>
            </w:rPr>
            <w:t>[6]</w:t>
          </w:r>
          <w:r w:rsidR="00883FB2">
            <w:fldChar w:fldCharType="end"/>
          </w:r>
        </w:sdtContent>
      </w:sdt>
      <w:r>
        <w:t>.</w:t>
      </w:r>
    </w:p>
    <w:p w14:paraId="1D63A483" w14:textId="3779E661" w:rsidR="002C0A46" w:rsidRDefault="002C0A46" w:rsidP="009360F7">
      <w:pPr>
        <w:ind w:firstLine="0"/>
        <w:jc w:val="both"/>
      </w:pPr>
      <w:r>
        <w:rPr>
          <w:noProof/>
        </w:rPr>
        <w:drawing>
          <wp:inline distT="0" distB="0" distL="0" distR="0" wp14:anchorId="610F3BF5" wp14:editId="27F32FB4">
            <wp:extent cx="5943600" cy="3050540"/>
            <wp:effectExtent l="0" t="0" r="0" b="0"/>
            <wp:docPr id="13"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50540"/>
                    </a:xfrm>
                    <a:prstGeom prst="rect">
                      <a:avLst/>
                    </a:prstGeom>
                  </pic:spPr>
                </pic:pic>
              </a:graphicData>
            </a:graphic>
          </wp:inline>
        </w:drawing>
      </w:r>
    </w:p>
    <w:p w14:paraId="5A87F6D8" w14:textId="1398CD07" w:rsidR="002C0A46" w:rsidRDefault="002C0A46" w:rsidP="002C0A46">
      <w:pPr>
        <w:pStyle w:val="Caption"/>
        <w:jc w:val="center"/>
      </w:pPr>
      <w:r>
        <w:t xml:space="preserve">Figure </w:t>
      </w:r>
      <w:r w:rsidR="00744BA1">
        <w:t>5</w:t>
      </w:r>
    </w:p>
    <w:p w14:paraId="0424705A" w14:textId="17365AA7" w:rsidR="000935AE" w:rsidRDefault="000935AE" w:rsidP="00354436">
      <w:pPr>
        <w:ind w:firstLine="0"/>
      </w:pPr>
      <w:r>
        <w:t>Some observations from these graphs:</w:t>
      </w:r>
    </w:p>
    <w:p w14:paraId="550F5EDD" w14:textId="5F564176" w:rsidR="000935AE" w:rsidRDefault="000935AE" w:rsidP="003B4CAE">
      <w:pPr>
        <w:pStyle w:val="ListParagraph"/>
        <w:numPr>
          <w:ilvl w:val="0"/>
          <w:numId w:val="16"/>
        </w:numPr>
        <w:jc w:val="both"/>
      </w:pPr>
      <w:r>
        <w:t xml:space="preserve">There is a clear difference in ridership between the different boroughs. Manhattan has by far the </w:t>
      </w:r>
      <w:r w:rsidR="000F0A04">
        <w:t xml:space="preserve">highest </w:t>
      </w:r>
      <w:r>
        <w:t>demand, followed by Brooklyn, Queens Bronx</w:t>
      </w:r>
      <w:r w:rsidR="003B4CAE">
        <w:t>.</w:t>
      </w:r>
    </w:p>
    <w:p w14:paraId="16E98A39" w14:textId="7C20CD7E" w:rsidR="003B4CAE" w:rsidRDefault="003B4CAE" w:rsidP="003B4CAE">
      <w:pPr>
        <w:pStyle w:val="ListParagraph"/>
        <w:numPr>
          <w:ilvl w:val="0"/>
          <w:numId w:val="16"/>
        </w:numPr>
        <w:jc w:val="both"/>
      </w:pPr>
      <w:r>
        <w:t xml:space="preserve">EWR and Staten Island have very few pickups. </w:t>
      </w:r>
    </w:p>
    <w:p w14:paraId="11784DF1" w14:textId="6D24D72C" w:rsidR="002F13F1" w:rsidRDefault="003B4CAE" w:rsidP="003B4CAE">
      <w:pPr>
        <w:pStyle w:val="ListParagraph"/>
        <w:numPr>
          <w:ilvl w:val="0"/>
          <w:numId w:val="16"/>
        </w:numPr>
        <w:jc w:val="both"/>
      </w:pPr>
      <w:r>
        <w:t>All four significant boroughs</w:t>
      </w:r>
      <w:r w:rsidR="00E919E5">
        <w:t>'</w:t>
      </w:r>
      <w:r>
        <w:t xml:space="preserve"> pickups follow normal distributions.</w:t>
      </w:r>
    </w:p>
    <w:p w14:paraId="2EA5F76A" w14:textId="77777777" w:rsidR="002F13F1" w:rsidRDefault="002F13F1">
      <w:r>
        <w:br w:type="page"/>
      </w:r>
    </w:p>
    <w:p w14:paraId="070B33D5" w14:textId="289111AF" w:rsidR="00512E95" w:rsidRDefault="00512E95" w:rsidP="00512E95">
      <w:pPr>
        <w:pStyle w:val="Heading3"/>
        <w:spacing w:before="240"/>
      </w:pPr>
      <w:r>
        <w:lastRenderedPageBreak/>
        <w:t>Weather</w:t>
      </w:r>
    </w:p>
    <w:p w14:paraId="60603C11" w14:textId="130A2A36" w:rsidR="00512E95" w:rsidRDefault="00D86B5F" w:rsidP="00744BA1">
      <w:r>
        <w:t xml:space="preserve">The univariate plots of several weather parameters are provided below </w:t>
      </w:r>
      <w:sdt>
        <w:sdtPr>
          <w:id w:val="115114301"/>
          <w:citation/>
        </w:sdtPr>
        <w:sdtEndPr/>
        <w:sdtContent>
          <w:r w:rsidR="002F13F1">
            <w:fldChar w:fldCharType="begin"/>
          </w:r>
          <w:r w:rsidR="002F13F1">
            <w:rPr>
              <w:lang w:val="en-CA"/>
            </w:rPr>
            <w:instrText xml:space="preserve"> CITATION wea \l 4105 </w:instrText>
          </w:r>
          <w:r w:rsidR="002F13F1">
            <w:fldChar w:fldCharType="separate"/>
          </w:r>
          <w:r w:rsidR="00C16812" w:rsidRPr="00C16812">
            <w:rPr>
              <w:noProof/>
              <w:lang w:val="en-CA"/>
            </w:rPr>
            <w:t>[7]</w:t>
          </w:r>
          <w:r w:rsidR="002F13F1">
            <w:fldChar w:fldCharType="end"/>
          </w:r>
        </w:sdtContent>
      </w:sdt>
      <w:r w:rsidR="002F13F1">
        <w:t xml:space="preserve">. </w:t>
      </w:r>
    </w:p>
    <w:p w14:paraId="56D9E47D" w14:textId="6466A124" w:rsidR="00744BA1" w:rsidRDefault="00744BA1" w:rsidP="00744BA1">
      <w:pPr>
        <w:pStyle w:val="Heading4"/>
      </w:pPr>
      <w:r>
        <w:t>Wind Speed</w:t>
      </w:r>
    </w:p>
    <w:p w14:paraId="5040CA14" w14:textId="394895F4" w:rsidR="00744BA1" w:rsidRPr="00744BA1" w:rsidRDefault="00744BA1" w:rsidP="00744BA1">
      <w:pPr>
        <w:ind w:firstLine="0"/>
      </w:pPr>
      <w:r>
        <w:rPr>
          <w:noProof/>
        </w:rPr>
        <w:drawing>
          <wp:inline distT="0" distB="0" distL="0" distR="0" wp14:anchorId="5048B583" wp14:editId="3B390EF6">
            <wp:extent cx="3068877" cy="1508537"/>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ind_sp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99525" cy="1523602"/>
                    </a:xfrm>
                    <a:prstGeom prst="rect">
                      <a:avLst/>
                    </a:prstGeom>
                  </pic:spPr>
                </pic:pic>
              </a:graphicData>
            </a:graphic>
          </wp:inline>
        </w:drawing>
      </w:r>
      <w:r>
        <w:rPr>
          <w:noProof/>
        </w:rPr>
        <w:drawing>
          <wp:inline distT="0" distB="0" distL="0" distR="0" wp14:anchorId="30AD8018" wp14:editId="1585CC5B">
            <wp:extent cx="2818360" cy="1446517"/>
            <wp:effectExtent l="0" t="0" r="1270" b="1905"/>
            <wp:docPr id="21" name="Picture 2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ind_sp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8696" cy="1477484"/>
                    </a:xfrm>
                    <a:prstGeom prst="rect">
                      <a:avLst/>
                    </a:prstGeom>
                  </pic:spPr>
                </pic:pic>
              </a:graphicData>
            </a:graphic>
          </wp:inline>
        </w:drawing>
      </w:r>
    </w:p>
    <w:p w14:paraId="67FE5258" w14:textId="4BDAE4A0" w:rsidR="00744BA1" w:rsidRDefault="00744BA1" w:rsidP="00744BA1">
      <w:pPr>
        <w:pStyle w:val="Caption"/>
        <w:ind w:left="720" w:firstLine="720"/>
      </w:pPr>
      <w:r>
        <w:t xml:space="preserve">Figure 6(a): Python </w:t>
      </w:r>
      <w:r>
        <w:tab/>
      </w:r>
      <w:r>
        <w:tab/>
      </w:r>
      <w:r>
        <w:tab/>
      </w:r>
      <w:r>
        <w:tab/>
      </w:r>
      <w:r>
        <w:tab/>
        <w:t>Figure 6(b): R</w:t>
      </w:r>
    </w:p>
    <w:p w14:paraId="2A031A91" w14:textId="2C6CEBF1" w:rsidR="00CF1966" w:rsidRDefault="0086385F" w:rsidP="0086385F">
      <w:r w:rsidRPr="0086385F">
        <w:t xml:space="preserve">The histogram is positively skewed with a Mode of </w:t>
      </w:r>
      <w:r>
        <w:t>7</w:t>
      </w:r>
      <w:r w:rsidRPr="0086385F">
        <w:t xml:space="preserve"> miles/hour, </w:t>
      </w:r>
      <w:r w:rsidR="00805DF1">
        <w:t xml:space="preserve">which </w:t>
      </w:r>
      <w:r w:rsidRPr="0086385F">
        <w:t>means that most of the time</w:t>
      </w:r>
      <w:r w:rsidR="00805DF1">
        <w:t>,</w:t>
      </w:r>
      <w:r w:rsidRPr="0086385F">
        <w:t xml:space="preserve"> there was a light breeze.</w:t>
      </w:r>
      <w:r w:rsidR="00F24A96">
        <w:t xml:space="preserve"> </w:t>
      </w:r>
      <w:r w:rsidR="00F24A96" w:rsidRPr="00F24A96">
        <w:t xml:space="preserve">The speed tops at </w:t>
      </w:r>
      <w:r w:rsidR="00F24A96">
        <w:t>14</w:t>
      </w:r>
      <w:r w:rsidR="00F24A96" w:rsidRPr="00F24A96">
        <w:t xml:space="preserve"> miles/hour</w:t>
      </w:r>
      <w:r w:rsidR="00805DF1">
        <w:t>,</w:t>
      </w:r>
      <w:r w:rsidR="00F24A96" w:rsidRPr="00F24A96">
        <w:t xml:space="preserve"> which is not even a strong breeze</w:t>
      </w:r>
      <w:r w:rsidR="00DE2709">
        <w:t>.</w:t>
      </w:r>
    </w:p>
    <w:p w14:paraId="7E2A6D7F" w14:textId="52A8EE9D" w:rsidR="00DE2709" w:rsidRDefault="00A81B4D" w:rsidP="00DE2709">
      <w:pPr>
        <w:pStyle w:val="Heading4"/>
      </w:pPr>
      <w:r>
        <w:t>Visibility</w:t>
      </w:r>
    </w:p>
    <w:p w14:paraId="35D6D0BB" w14:textId="11CD7B40" w:rsidR="00A81B4D" w:rsidRPr="00A81B4D" w:rsidRDefault="00A81B4D" w:rsidP="00A81B4D">
      <w:pPr>
        <w:ind w:firstLine="0"/>
      </w:pPr>
      <w:r>
        <w:rPr>
          <w:noProof/>
        </w:rPr>
        <w:drawing>
          <wp:inline distT="0" distB="0" distL="0" distR="0" wp14:anchorId="3944408A" wp14:editId="40EF3789">
            <wp:extent cx="2993721" cy="1466796"/>
            <wp:effectExtent l="0" t="0" r="0" b="63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sibil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2503" cy="1485798"/>
                    </a:xfrm>
                    <a:prstGeom prst="rect">
                      <a:avLst/>
                    </a:prstGeom>
                  </pic:spPr>
                </pic:pic>
              </a:graphicData>
            </a:graphic>
          </wp:inline>
        </w:drawing>
      </w:r>
      <w:r>
        <w:rPr>
          <w:noProof/>
        </w:rPr>
        <w:drawing>
          <wp:inline distT="0" distB="0" distL="0" distR="0" wp14:anchorId="12FDF951" wp14:editId="319CF519">
            <wp:extent cx="2892043" cy="1484334"/>
            <wp:effectExtent l="0" t="0" r="3810" b="1905"/>
            <wp:docPr id="24" name="Picture 24"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sibil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2999" cy="1505355"/>
                    </a:xfrm>
                    <a:prstGeom prst="rect">
                      <a:avLst/>
                    </a:prstGeom>
                  </pic:spPr>
                </pic:pic>
              </a:graphicData>
            </a:graphic>
          </wp:inline>
        </w:drawing>
      </w:r>
    </w:p>
    <w:p w14:paraId="2E12C248" w14:textId="658F8FD7" w:rsidR="00AE3234" w:rsidRDefault="00A81B4D" w:rsidP="00A81B4D">
      <w:pPr>
        <w:pStyle w:val="Caption"/>
        <w:ind w:left="720" w:firstLine="720"/>
      </w:pPr>
      <w:r>
        <w:t xml:space="preserve">Figure 7(a): Python </w:t>
      </w:r>
      <w:r>
        <w:tab/>
      </w:r>
      <w:r>
        <w:tab/>
      </w:r>
      <w:r>
        <w:tab/>
      </w:r>
      <w:r>
        <w:tab/>
      </w:r>
      <w:r>
        <w:tab/>
        <w:t>Figure 7(b): R</w:t>
      </w:r>
    </w:p>
    <w:p w14:paraId="5FDD11AA" w14:textId="0DA85ADB" w:rsidR="00A81B4D" w:rsidRDefault="00A81B4D" w:rsidP="00A81B4D">
      <w:pPr>
        <w:ind w:firstLine="0"/>
      </w:pPr>
      <w:r>
        <w:t>In R (green graph)</w:t>
      </w:r>
      <w:r w:rsidR="00805DF1">
        <w:t>,</w:t>
      </w:r>
      <w:r>
        <w:t xml:space="preserve"> the Y scale is scaled logarithmically for </w:t>
      </w:r>
      <w:r w:rsidR="00805DF1">
        <w:t xml:space="preserve">a </w:t>
      </w:r>
      <w:r>
        <w:t>better understanding of the plot. Analyzing the plots, it is certain that most of the time</w:t>
      </w:r>
      <w:r w:rsidR="00805DF1">
        <w:t>,</w:t>
      </w:r>
      <w:r>
        <w:t xml:space="preserve"> there was </w:t>
      </w:r>
      <w:r w:rsidR="00805DF1">
        <w:t xml:space="preserve">a </w:t>
      </w:r>
      <w:r>
        <w:t>clear sky.</w:t>
      </w:r>
    </w:p>
    <w:p w14:paraId="0C44E0C4" w14:textId="77777777" w:rsidR="00A81B4D" w:rsidRDefault="00A81B4D">
      <w:r>
        <w:br w:type="page"/>
      </w:r>
    </w:p>
    <w:p w14:paraId="37B34681" w14:textId="53716FDF" w:rsidR="00A81B4D" w:rsidRDefault="00A81B4D" w:rsidP="00A81B4D">
      <w:pPr>
        <w:pStyle w:val="Heading4"/>
      </w:pPr>
      <w:r>
        <w:lastRenderedPageBreak/>
        <w:t>Temperature</w:t>
      </w:r>
    </w:p>
    <w:p w14:paraId="41DD8F9C" w14:textId="484625E8" w:rsidR="00A81B4D" w:rsidRDefault="00DC7E2B" w:rsidP="00A81B4D">
      <w:pPr>
        <w:ind w:firstLine="0"/>
      </w:pPr>
      <w:r>
        <w:rPr>
          <w:noProof/>
        </w:rPr>
        <w:drawing>
          <wp:inline distT="0" distB="0" distL="0" distR="0" wp14:anchorId="2A5D74B1" wp14:editId="15DD6207">
            <wp:extent cx="3031299" cy="1475491"/>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emperatur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55406" cy="1487225"/>
                    </a:xfrm>
                    <a:prstGeom prst="rect">
                      <a:avLst/>
                    </a:prstGeom>
                  </pic:spPr>
                </pic:pic>
              </a:graphicData>
            </a:graphic>
          </wp:inline>
        </w:drawing>
      </w:r>
      <w:r>
        <w:rPr>
          <w:noProof/>
        </w:rPr>
        <w:drawing>
          <wp:inline distT="0" distB="0" distL="0" distR="0" wp14:anchorId="4629048E" wp14:editId="373C7B9C">
            <wp:extent cx="2892043" cy="1484335"/>
            <wp:effectExtent l="0" t="0" r="3810" b="1905"/>
            <wp:docPr id="28" name="Picture 28"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mperatur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1036" cy="1494083"/>
                    </a:xfrm>
                    <a:prstGeom prst="rect">
                      <a:avLst/>
                    </a:prstGeom>
                  </pic:spPr>
                </pic:pic>
              </a:graphicData>
            </a:graphic>
          </wp:inline>
        </w:drawing>
      </w:r>
    </w:p>
    <w:p w14:paraId="278A30BB" w14:textId="1DD95E1D" w:rsidR="00A81B4D" w:rsidRDefault="00A81B4D" w:rsidP="00A81B4D">
      <w:pPr>
        <w:pStyle w:val="Caption"/>
        <w:ind w:left="720" w:firstLine="720"/>
      </w:pPr>
      <w:r>
        <w:t xml:space="preserve">Figure 8(a): Python </w:t>
      </w:r>
      <w:r>
        <w:tab/>
      </w:r>
      <w:r>
        <w:tab/>
      </w:r>
      <w:r>
        <w:tab/>
      </w:r>
      <w:r>
        <w:tab/>
      </w:r>
      <w:r>
        <w:tab/>
        <w:t>Figure 8(b): R</w:t>
      </w:r>
    </w:p>
    <w:p w14:paraId="011E0BDB" w14:textId="3AC1FA8A" w:rsidR="00A81B4D" w:rsidRDefault="009F3E13" w:rsidP="00A81B4D">
      <w:pPr>
        <w:ind w:firstLine="0"/>
      </w:pPr>
      <w:r w:rsidRPr="009F3E13">
        <w:t xml:space="preserve">The distribution of the temperature is </w:t>
      </w:r>
      <w:proofErr w:type="gramStart"/>
      <w:r w:rsidRPr="009F3E13">
        <w:t>bi-modal</w:t>
      </w:r>
      <w:proofErr w:type="gramEnd"/>
      <w:r w:rsidRPr="009F3E13">
        <w:t xml:space="preserve"> with one peak around 35 degrees and the other near </w:t>
      </w:r>
      <w:r>
        <w:t>75</w:t>
      </w:r>
      <w:r w:rsidRPr="009F3E13">
        <w:t>.</w:t>
      </w:r>
    </w:p>
    <w:p w14:paraId="57A3FC34" w14:textId="3D679767" w:rsidR="00805DF1" w:rsidRDefault="00805DF1" w:rsidP="00805DF1">
      <w:pPr>
        <w:pStyle w:val="Heading4"/>
      </w:pPr>
      <w:r>
        <w:t>Dew Point</w:t>
      </w:r>
    </w:p>
    <w:p w14:paraId="4A2820E3" w14:textId="3A8884EB" w:rsidR="00805DF1" w:rsidRDefault="00805DF1" w:rsidP="00805DF1">
      <w:pPr>
        <w:ind w:firstLine="0"/>
      </w:pPr>
      <w:r>
        <w:rPr>
          <w:noProof/>
        </w:rPr>
        <w:drawing>
          <wp:inline distT="0" distB="0" distL="0" distR="0" wp14:anchorId="0B4567C5" wp14:editId="073294F1">
            <wp:extent cx="3112718" cy="1484194"/>
            <wp:effectExtent l="0" t="0" r="0" b="190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w_Poi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1298" cy="1502590"/>
                    </a:xfrm>
                    <a:prstGeom prst="rect">
                      <a:avLst/>
                    </a:prstGeom>
                  </pic:spPr>
                </pic:pic>
              </a:graphicData>
            </a:graphic>
          </wp:inline>
        </w:drawing>
      </w:r>
      <w:r>
        <w:rPr>
          <w:noProof/>
        </w:rPr>
        <w:drawing>
          <wp:inline distT="0" distB="0" distL="0" distR="0" wp14:anchorId="6AF9DD31" wp14:editId="4D863ACC">
            <wp:extent cx="2755726" cy="1414370"/>
            <wp:effectExtent l="0" t="0" r="6985" b="0"/>
            <wp:docPr id="30" name="Picture 3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5642" cy="1429724"/>
                    </a:xfrm>
                    <a:prstGeom prst="rect">
                      <a:avLst/>
                    </a:prstGeom>
                  </pic:spPr>
                </pic:pic>
              </a:graphicData>
            </a:graphic>
          </wp:inline>
        </w:drawing>
      </w:r>
    </w:p>
    <w:p w14:paraId="65775583" w14:textId="7D0CB76D" w:rsidR="00805DF1" w:rsidRDefault="00805DF1" w:rsidP="00805DF1">
      <w:pPr>
        <w:pStyle w:val="Caption"/>
        <w:ind w:left="720" w:firstLine="720"/>
      </w:pPr>
      <w:r>
        <w:t xml:space="preserve">Figure 9(a): Python </w:t>
      </w:r>
      <w:r>
        <w:tab/>
      </w:r>
      <w:r>
        <w:tab/>
      </w:r>
      <w:r>
        <w:tab/>
      </w:r>
      <w:r>
        <w:tab/>
      </w:r>
      <w:r>
        <w:tab/>
        <w:t>Figure 9(b): R</w:t>
      </w:r>
    </w:p>
    <w:p w14:paraId="0C8A0D5C" w14:textId="3AFABB6F" w:rsidR="00805DF1" w:rsidRDefault="00805DF1" w:rsidP="00A81B4D">
      <w:pPr>
        <w:ind w:firstLine="0"/>
      </w:pPr>
      <w:r w:rsidRPr="00805DF1">
        <w:t>Dew point is the temperature at which airborne water vapor will condense to form liquid dew. A higher dew point means there will be more moisture in the air.</w:t>
      </w:r>
      <w:r>
        <w:t xml:space="preserve"> </w:t>
      </w:r>
      <w:r w:rsidRPr="00805DF1">
        <w:t xml:space="preserve">Since </w:t>
      </w:r>
      <w:r>
        <w:t xml:space="preserve">the </w:t>
      </w:r>
      <w:r w:rsidRPr="00805DF1">
        <w:t>dew point is correlated with temperature (by definition)</w:t>
      </w:r>
      <w:r>
        <w:t>,</w:t>
      </w:r>
      <w:r w:rsidRPr="00805DF1">
        <w:t xml:space="preserve"> their distributions appear similar.</w:t>
      </w:r>
    </w:p>
    <w:p w14:paraId="72E52BB2" w14:textId="090E4061" w:rsidR="00805DF1" w:rsidRDefault="00805DF1" w:rsidP="007B3876">
      <w:pPr>
        <w:ind w:firstLine="0"/>
      </w:pPr>
      <w:r>
        <w:br w:type="page"/>
      </w:r>
    </w:p>
    <w:p w14:paraId="04974569" w14:textId="039FA347" w:rsidR="00805DF1" w:rsidRDefault="00805DF1" w:rsidP="00805DF1">
      <w:pPr>
        <w:pStyle w:val="Heading4"/>
      </w:pPr>
      <w:r>
        <w:lastRenderedPageBreak/>
        <w:t>Sea Level Pressure</w:t>
      </w:r>
    </w:p>
    <w:p w14:paraId="443E6DFC" w14:textId="35E29AE1" w:rsidR="00805DF1" w:rsidRDefault="008A0AF3" w:rsidP="00805DF1">
      <w:pPr>
        <w:ind w:firstLine="0"/>
      </w:pPr>
      <w:r>
        <w:rPr>
          <w:noProof/>
        </w:rPr>
        <w:drawing>
          <wp:inline distT="0" distB="0" distL="0" distR="0" wp14:anchorId="73BA696C" wp14:editId="4B7351D8">
            <wp:extent cx="3007388" cy="1470599"/>
            <wp:effectExtent l="0" t="0" r="254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49225" cy="1491057"/>
                    </a:xfrm>
                    <a:prstGeom prst="rect">
                      <a:avLst/>
                    </a:prstGeom>
                  </pic:spPr>
                </pic:pic>
              </a:graphicData>
            </a:graphic>
          </wp:inline>
        </w:drawing>
      </w:r>
      <w:r>
        <w:rPr>
          <w:noProof/>
        </w:rPr>
        <w:drawing>
          <wp:inline distT="0" distB="0" distL="0" distR="0" wp14:anchorId="209E494B" wp14:editId="19C27042">
            <wp:extent cx="2797740" cy="1435935"/>
            <wp:effectExtent l="0" t="0" r="3175" b="0"/>
            <wp:docPr id="32" name="Picture 32"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33757" cy="1454421"/>
                    </a:xfrm>
                    <a:prstGeom prst="rect">
                      <a:avLst/>
                    </a:prstGeom>
                  </pic:spPr>
                </pic:pic>
              </a:graphicData>
            </a:graphic>
          </wp:inline>
        </w:drawing>
      </w:r>
    </w:p>
    <w:p w14:paraId="64C91B17" w14:textId="02F31323" w:rsidR="008A0AF3" w:rsidRDefault="008A0AF3" w:rsidP="008A0AF3">
      <w:pPr>
        <w:pStyle w:val="Caption"/>
        <w:ind w:left="720" w:firstLine="720"/>
      </w:pPr>
      <w:r>
        <w:t xml:space="preserve">Figure 10(a): Python </w:t>
      </w:r>
      <w:r>
        <w:tab/>
      </w:r>
      <w:r>
        <w:tab/>
      </w:r>
      <w:r>
        <w:tab/>
      </w:r>
      <w:r>
        <w:tab/>
      </w:r>
      <w:r>
        <w:tab/>
        <w:t>Figure 10(b): R</w:t>
      </w:r>
    </w:p>
    <w:p w14:paraId="0D958C66" w14:textId="4708C8FA" w:rsidR="008A0AF3" w:rsidRDefault="008A0AF3" w:rsidP="00991EC4">
      <w:pPr>
        <w:ind w:firstLine="0"/>
        <w:jc w:val="both"/>
      </w:pPr>
      <w:r w:rsidRPr="008A0AF3">
        <w:t>Air pressure affects the weather by influencing the movement of air around the planet; areas of low pressure generally develop clouds and precipitation, while areas of high pressure tend to bring clear, sunny weather conditions.</w:t>
      </w:r>
      <w:r>
        <w:t xml:space="preserve"> </w:t>
      </w:r>
      <w:r w:rsidRPr="008A0AF3">
        <w:t xml:space="preserve">Air pressure affects the weather </w:t>
      </w:r>
      <w:proofErr w:type="gramStart"/>
      <w:r w:rsidR="007018CE">
        <w:t>at</w:t>
      </w:r>
      <w:r w:rsidRPr="008A0AF3">
        <w:t xml:space="preserve"> a later time</w:t>
      </w:r>
      <w:proofErr w:type="gramEnd"/>
      <w:r w:rsidR="007018CE">
        <w:t>;</w:t>
      </w:r>
      <w:r w:rsidRPr="008A0AF3">
        <w:t xml:space="preserve"> </w:t>
      </w:r>
      <w:r w:rsidR="007018CE" w:rsidRPr="008A0AF3">
        <w:t>thus,</w:t>
      </w:r>
      <w:r w:rsidRPr="008A0AF3">
        <w:t xml:space="preserve"> there might be a delayed effect in the ridership.</w:t>
      </w:r>
      <w:r w:rsidR="00991EC4">
        <w:t xml:space="preserve"> The plot shows a normal distribution.</w:t>
      </w:r>
    </w:p>
    <w:p w14:paraId="0E4BD0E5" w14:textId="18358BA4" w:rsidR="007018CE" w:rsidRDefault="007018CE" w:rsidP="007018CE">
      <w:pPr>
        <w:pStyle w:val="Heading4"/>
      </w:pPr>
      <w:r>
        <w:t>Snow Depth</w:t>
      </w:r>
    </w:p>
    <w:p w14:paraId="593ACA06" w14:textId="2A11D0E5" w:rsidR="007018CE" w:rsidRPr="007018CE" w:rsidRDefault="007018CE" w:rsidP="007018CE">
      <w:pPr>
        <w:ind w:firstLine="0"/>
      </w:pPr>
      <w:r>
        <w:rPr>
          <w:noProof/>
        </w:rPr>
        <w:drawing>
          <wp:inline distT="0" distB="0" distL="0" distR="0" wp14:anchorId="1E1F8B7B" wp14:editId="1B9F8373">
            <wp:extent cx="2960301" cy="1465286"/>
            <wp:effectExtent l="0" t="0" r="0" b="1905"/>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now_Dept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89792" cy="1479883"/>
                    </a:xfrm>
                    <a:prstGeom prst="rect">
                      <a:avLst/>
                    </a:prstGeom>
                  </pic:spPr>
                </pic:pic>
              </a:graphicData>
            </a:graphic>
          </wp:inline>
        </w:drawing>
      </w:r>
      <w:r>
        <w:rPr>
          <w:noProof/>
        </w:rPr>
        <w:drawing>
          <wp:inline distT="0" distB="0" distL="0" distR="0" wp14:anchorId="0887AC80" wp14:editId="0B09AACC">
            <wp:extent cx="2981195" cy="1530092"/>
            <wp:effectExtent l="0" t="0" r="0" b="0"/>
            <wp:docPr id="34" name="Picture 34"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7273" cy="1538344"/>
                    </a:xfrm>
                    <a:prstGeom prst="rect">
                      <a:avLst/>
                    </a:prstGeom>
                  </pic:spPr>
                </pic:pic>
              </a:graphicData>
            </a:graphic>
          </wp:inline>
        </w:drawing>
      </w:r>
    </w:p>
    <w:p w14:paraId="6F920947" w14:textId="561115ED" w:rsidR="007018CE" w:rsidRDefault="007018CE" w:rsidP="007018CE">
      <w:pPr>
        <w:pStyle w:val="Caption"/>
        <w:ind w:left="720" w:firstLine="720"/>
      </w:pPr>
      <w:r>
        <w:t xml:space="preserve">Figure 11(a): Python </w:t>
      </w:r>
      <w:r>
        <w:tab/>
      </w:r>
      <w:r>
        <w:tab/>
      </w:r>
      <w:r>
        <w:tab/>
      </w:r>
      <w:r>
        <w:tab/>
      </w:r>
      <w:r>
        <w:tab/>
        <w:t>Figure 11(b): R</w:t>
      </w:r>
    </w:p>
    <w:p w14:paraId="515C80E1" w14:textId="403C4470" w:rsidR="008A0AF3" w:rsidRDefault="007018CE" w:rsidP="00805DF1">
      <w:pPr>
        <w:ind w:firstLine="0"/>
      </w:pPr>
      <w:r>
        <w:t xml:space="preserve">As the Y-axis is scaled logarithmically, we can </w:t>
      </w:r>
      <w:r w:rsidR="00E42F95">
        <w:t>decide</w:t>
      </w:r>
      <w:r>
        <w:t xml:space="preserve"> that most of the time</w:t>
      </w:r>
      <w:r w:rsidR="00E42F95">
        <w:t>,</w:t>
      </w:r>
      <w:r>
        <w:t xml:space="preserve"> there is no </w:t>
      </w:r>
      <w:r w:rsidR="007B3876">
        <w:t>snowfall</w:t>
      </w:r>
      <w:r>
        <w:t xml:space="preserve"> at all.</w:t>
      </w:r>
    </w:p>
    <w:p w14:paraId="1EDBAAD1" w14:textId="77777777" w:rsidR="007B3876" w:rsidRDefault="007B3876" w:rsidP="007B3876">
      <w:pPr>
        <w:pStyle w:val="Heading2"/>
      </w:pPr>
      <w:r>
        <w:t>Univariate Analysis</w:t>
      </w:r>
    </w:p>
    <w:p w14:paraId="614B3FCE" w14:textId="2E77986D" w:rsidR="007B3876" w:rsidRDefault="007B3876" w:rsidP="007B3876">
      <w:pPr>
        <w:ind w:firstLine="0"/>
      </w:pPr>
      <w:r w:rsidRPr="007B3876">
        <w:t>Most of the variables have normal distributions with or without scaling the X</w:t>
      </w:r>
      <w:r>
        <w:t>-</w:t>
      </w:r>
      <w:r w:rsidRPr="007B3876">
        <w:t>axis.</w:t>
      </w:r>
      <w:r>
        <w:t xml:space="preserve"> </w:t>
      </w:r>
      <w:r w:rsidRPr="007B3876">
        <w:t xml:space="preserve">There </w:t>
      </w:r>
      <w:r>
        <w:t>is</w:t>
      </w:r>
      <w:r w:rsidRPr="007B3876">
        <w:t xml:space="preserve"> a couple of bi-modal distribution denoting a probable rapid change in their value on a time scale.</w:t>
      </w:r>
      <w:r w:rsidRPr="007B3876">
        <w:br/>
      </w:r>
      <w:r w:rsidRPr="007B3876">
        <w:lastRenderedPageBreak/>
        <w:t>Finally, there are some variables representing weather variables with default/expected values at the edge of the scale (like visibility = 10)</w:t>
      </w:r>
      <w:r>
        <w:t>,</w:t>
      </w:r>
      <w:r w:rsidRPr="007B3876">
        <w:t xml:space="preserve"> creating geometric distributions.</w:t>
      </w:r>
    </w:p>
    <w:p w14:paraId="3D1F6407" w14:textId="7929033B" w:rsidR="007B3876" w:rsidRDefault="007B3876" w:rsidP="007B3876">
      <w:pPr>
        <w:pStyle w:val="Heading2"/>
      </w:pPr>
      <w:r>
        <w:t>Bivariate Plot Section</w:t>
      </w:r>
    </w:p>
    <w:p w14:paraId="356DDAC8" w14:textId="2EAA3C15" w:rsidR="007B3876" w:rsidRDefault="007B3876" w:rsidP="007B3876">
      <w:pPr>
        <w:pStyle w:val="Heading3"/>
      </w:pPr>
      <w:r>
        <w:t>Pickups Vs</w:t>
      </w:r>
      <w:r w:rsidR="00E42F95">
        <w:t>.</w:t>
      </w:r>
      <w:r>
        <w:t xml:space="preserve"> Date</w:t>
      </w:r>
    </w:p>
    <w:p w14:paraId="4E333AAA" w14:textId="176757BC" w:rsidR="007B3876" w:rsidRDefault="00AC7D17" w:rsidP="007B3876">
      <w:pPr>
        <w:ind w:firstLine="0"/>
      </w:pPr>
      <w:r>
        <w:rPr>
          <w:noProof/>
        </w:rPr>
        <w:drawing>
          <wp:inline distT="0" distB="0" distL="0" distR="0" wp14:anchorId="156FC8FA" wp14:editId="3DA64CB9">
            <wp:extent cx="6284394" cy="3225452"/>
            <wp:effectExtent l="0" t="0" r="2540" b="0"/>
            <wp:docPr id="35" name="Picture 35" descr="A picture containing screenshot, white, tabl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ll.png"/>
                    <pic:cNvPicPr/>
                  </pic:nvPicPr>
                  <pic:blipFill>
                    <a:blip r:embed="rId29">
                      <a:extLst>
                        <a:ext uri="{28A0092B-C50C-407E-A947-70E740481C1C}">
                          <a14:useLocalDpi xmlns:a14="http://schemas.microsoft.com/office/drawing/2010/main" val="0"/>
                        </a:ext>
                      </a:extLst>
                    </a:blip>
                    <a:stretch>
                      <a:fillRect/>
                    </a:stretch>
                  </pic:blipFill>
                  <pic:spPr>
                    <a:xfrm>
                      <a:off x="0" y="0"/>
                      <a:ext cx="6298272" cy="3232575"/>
                    </a:xfrm>
                    <a:prstGeom prst="rect">
                      <a:avLst/>
                    </a:prstGeom>
                  </pic:spPr>
                </pic:pic>
              </a:graphicData>
            </a:graphic>
          </wp:inline>
        </w:drawing>
      </w:r>
    </w:p>
    <w:p w14:paraId="3C995EE4" w14:textId="5779A30B" w:rsidR="00E77E35" w:rsidRDefault="00E77E35" w:rsidP="00E77E35">
      <w:pPr>
        <w:pStyle w:val="Caption"/>
        <w:jc w:val="center"/>
      </w:pPr>
      <w:r>
        <w:t>Figure 12</w:t>
      </w:r>
    </w:p>
    <w:p w14:paraId="729D79CC" w14:textId="718F19DE" w:rsidR="00D96265" w:rsidRDefault="00D96265" w:rsidP="00D96265">
      <w:pPr>
        <w:ind w:firstLine="0"/>
        <w:jc w:val="both"/>
      </w:pPr>
      <w:r>
        <w:t xml:space="preserve">The figure </w:t>
      </w:r>
      <w:sdt>
        <w:sdtPr>
          <w:id w:val="-1657368619"/>
          <w:citation/>
        </w:sdtPr>
        <w:sdtEndPr/>
        <w:sdtContent>
          <w:r w:rsidR="00E77E35">
            <w:fldChar w:fldCharType="begin"/>
          </w:r>
          <w:r w:rsidR="00E77E35">
            <w:rPr>
              <w:lang w:val="en-CA"/>
            </w:rPr>
            <w:instrText xml:space="preserve"> CITATION sca \l 4105 </w:instrText>
          </w:r>
          <w:r w:rsidR="00E77E35">
            <w:fldChar w:fldCharType="separate"/>
          </w:r>
          <w:r w:rsidR="00C16812" w:rsidRPr="00C16812">
            <w:rPr>
              <w:noProof/>
              <w:lang w:val="en-CA"/>
            </w:rPr>
            <w:t>[8]</w:t>
          </w:r>
          <w:r w:rsidR="00E77E35">
            <w:fldChar w:fldCharType="end"/>
          </w:r>
        </w:sdtContent>
      </w:sdt>
      <w:r>
        <w:t xml:space="preserve"> above illustrates the number of pickups at different boroughs from January 2015 to June 2015. As Manhattan is the borough with the most pickups, we will further analyze for Manhattan only.</w:t>
      </w:r>
    </w:p>
    <w:p w14:paraId="0E2F94E0" w14:textId="73DE3B1A" w:rsidR="00E77E35" w:rsidRDefault="00E77E35" w:rsidP="00D96265">
      <w:pPr>
        <w:ind w:firstLine="0"/>
        <w:jc w:val="both"/>
      </w:pPr>
      <w:r>
        <w:rPr>
          <w:noProof/>
        </w:rPr>
        <w:drawing>
          <wp:inline distT="0" distB="0" distL="0" distR="0" wp14:anchorId="4734B7CC" wp14:editId="2D0F4B67">
            <wp:extent cx="3072716" cy="1495651"/>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atter_Plot.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90620" cy="1504366"/>
                    </a:xfrm>
                    <a:prstGeom prst="rect">
                      <a:avLst/>
                    </a:prstGeom>
                  </pic:spPr>
                </pic:pic>
              </a:graphicData>
            </a:graphic>
          </wp:inline>
        </w:drawing>
      </w:r>
      <w:r>
        <w:rPr>
          <w:noProof/>
        </w:rPr>
        <w:drawing>
          <wp:inline distT="0" distB="0" distL="0" distR="0" wp14:anchorId="5B15E671" wp14:editId="6FE65F2D">
            <wp:extent cx="2805830" cy="1440087"/>
            <wp:effectExtent l="0" t="0" r="0" b="8255"/>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anhatt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7156" cy="1456165"/>
                    </a:xfrm>
                    <a:prstGeom prst="rect">
                      <a:avLst/>
                    </a:prstGeom>
                  </pic:spPr>
                </pic:pic>
              </a:graphicData>
            </a:graphic>
          </wp:inline>
        </w:drawing>
      </w:r>
    </w:p>
    <w:p w14:paraId="7070BBA1" w14:textId="543FD310" w:rsidR="00E77E35" w:rsidRDefault="00E77E35" w:rsidP="00E77E35">
      <w:pPr>
        <w:pStyle w:val="Caption"/>
        <w:ind w:left="720" w:firstLine="720"/>
      </w:pPr>
      <w:r>
        <w:t xml:space="preserve">Figure 13(a): Python </w:t>
      </w:r>
      <w:r>
        <w:tab/>
      </w:r>
      <w:r>
        <w:tab/>
      </w:r>
      <w:r>
        <w:tab/>
      </w:r>
      <w:r>
        <w:tab/>
      </w:r>
      <w:r>
        <w:tab/>
        <w:t>Figure 13(b): R</w:t>
      </w:r>
    </w:p>
    <w:p w14:paraId="2F8E5B18" w14:textId="077E6D28" w:rsidR="00E77E35" w:rsidRDefault="000775C5" w:rsidP="00D96265">
      <w:pPr>
        <w:ind w:firstLine="0"/>
        <w:jc w:val="both"/>
      </w:pPr>
      <w:r>
        <w:lastRenderedPageBreak/>
        <w:t>The graph</w:t>
      </w:r>
      <w:r w:rsidR="00773BAA">
        <w:t xml:space="preserve"> </w:t>
      </w:r>
      <w:sdt>
        <w:sdtPr>
          <w:id w:val="668687006"/>
          <w:citation/>
        </w:sdtPr>
        <w:sdtEndPr/>
        <w:sdtContent>
          <w:r w:rsidR="00BA71B3">
            <w:fldChar w:fldCharType="begin"/>
          </w:r>
          <w:r w:rsidR="00BA71B3">
            <w:rPr>
              <w:lang w:val="en-CA"/>
            </w:rPr>
            <w:instrText xml:space="preserve"> CITATION sca1 \l 4105 </w:instrText>
          </w:r>
          <w:r w:rsidR="00BA71B3">
            <w:fldChar w:fldCharType="separate"/>
          </w:r>
          <w:r w:rsidR="00C16812" w:rsidRPr="00C16812">
            <w:rPr>
              <w:noProof/>
              <w:lang w:val="en-CA"/>
            </w:rPr>
            <w:t>[9]</w:t>
          </w:r>
          <w:r w:rsidR="00BA71B3">
            <w:fldChar w:fldCharType="end"/>
          </w:r>
        </w:sdtContent>
      </w:sdt>
      <w:r>
        <w:t xml:space="preserve"> also shows the mean, 25</w:t>
      </w:r>
      <w:r w:rsidRPr="000775C5">
        <w:rPr>
          <w:vertAlign w:val="superscript"/>
        </w:rPr>
        <w:t>th</w:t>
      </w:r>
      <w:r w:rsidR="00A07729">
        <w:rPr>
          <w:vertAlign w:val="superscript"/>
        </w:rPr>
        <w:t>,</w:t>
      </w:r>
      <w:r>
        <w:t xml:space="preserve"> and 75</w:t>
      </w:r>
      <w:r w:rsidRPr="000775C5">
        <w:rPr>
          <w:vertAlign w:val="superscript"/>
        </w:rPr>
        <w:t>th</w:t>
      </w:r>
      <w:r>
        <w:t xml:space="preserve"> quantile</w:t>
      </w:r>
      <w:r w:rsidR="00D7748F">
        <w:t xml:space="preserve">. </w:t>
      </w:r>
      <w:r w:rsidR="00D7748F" w:rsidRPr="00D7748F">
        <w:t>Plotting the pickups VS datetime</w:t>
      </w:r>
      <w:r w:rsidR="00A07729">
        <w:t>,</w:t>
      </w:r>
      <w:r w:rsidR="00D7748F" w:rsidRPr="00D7748F">
        <w:t xml:space="preserve"> we can see that there is a clear pattern. There are 26 peaks, as many as the number of weeks in the investigated period. Also, there is a general rising </w:t>
      </w:r>
      <w:r w:rsidR="00A07729">
        <w:t>in</w:t>
      </w:r>
      <w:r w:rsidR="00D7748F" w:rsidRPr="00D7748F">
        <w:t xml:space="preserve"> the number of pickups over time</w:t>
      </w:r>
      <w:r w:rsidR="00A07729">
        <w:t>,</w:t>
      </w:r>
      <w:r w:rsidR="00D7748F" w:rsidRPr="00D7748F">
        <w:t xml:space="preserve"> which is aligned with the findings of the pair plots.</w:t>
      </w:r>
      <w:r w:rsidR="00D7748F">
        <w:t xml:space="preserve"> </w:t>
      </w:r>
    </w:p>
    <w:p w14:paraId="23E8C073" w14:textId="3875DA77" w:rsidR="00CF198B" w:rsidRDefault="00CF198B" w:rsidP="00CF198B">
      <w:pPr>
        <w:pStyle w:val="Heading3"/>
      </w:pPr>
      <w:r>
        <w:t>Distribution of Pickups per day</w:t>
      </w:r>
    </w:p>
    <w:p w14:paraId="1C4ACBB8" w14:textId="05437898" w:rsidR="00380AD1" w:rsidRPr="00380AD1" w:rsidRDefault="00380AD1" w:rsidP="00380AD1">
      <w:r>
        <w:t xml:space="preserve">As Manhattan is the busiest borough of all, we plot the pickups per week </w:t>
      </w:r>
      <w:sdt>
        <w:sdtPr>
          <w:id w:val="1992129949"/>
          <w:citation/>
        </w:sdtPr>
        <w:sdtEndPr/>
        <w:sdtContent>
          <w:r w:rsidR="006911C7">
            <w:fldChar w:fldCharType="begin"/>
          </w:r>
          <w:r w:rsidR="006911C7">
            <w:rPr>
              <w:lang w:val="en-CA"/>
            </w:rPr>
            <w:instrText xml:space="preserve"> CITATION wee \l 4105 </w:instrText>
          </w:r>
          <w:r w:rsidR="006911C7">
            <w:fldChar w:fldCharType="separate"/>
          </w:r>
          <w:r w:rsidR="00C16812" w:rsidRPr="00C16812">
            <w:rPr>
              <w:noProof/>
              <w:lang w:val="en-CA"/>
            </w:rPr>
            <w:t>[10]</w:t>
          </w:r>
          <w:r w:rsidR="006911C7">
            <w:fldChar w:fldCharType="end"/>
          </w:r>
        </w:sdtContent>
      </w:sdt>
      <w:r w:rsidR="006911C7">
        <w:t>.</w:t>
      </w:r>
    </w:p>
    <w:p w14:paraId="2FE396ED" w14:textId="4802C008" w:rsidR="00CF198B" w:rsidRDefault="00CF198B" w:rsidP="00CF198B">
      <w:pPr>
        <w:ind w:firstLine="0"/>
      </w:pPr>
      <w:r>
        <w:rPr>
          <w:noProof/>
        </w:rPr>
        <w:drawing>
          <wp:inline distT="0" distB="0" distL="0" distR="0" wp14:anchorId="285998A3" wp14:editId="105F511E">
            <wp:extent cx="3036599" cy="1478071"/>
            <wp:effectExtent l="0" t="0" r="0" b="8255"/>
            <wp:docPr id="4" name="Picture 4" descr="A picture contain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oxPlo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68711" cy="1493702"/>
                    </a:xfrm>
                    <a:prstGeom prst="rect">
                      <a:avLst/>
                    </a:prstGeom>
                  </pic:spPr>
                </pic:pic>
              </a:graphicData>
            </a:graphic>
          </wp:inline>
        </w:drawing>
      </w:r>
      <w:r>
        <w:rPr>
          <w:noProof/>
        </w:rPr>
        <w:drawing>
          <wp:inline distT="0" distB="0" distL="0" distR="0" wp14:anchorId="6E4DDF48" wp14:editId="480605BD">
            <wp:extent cx="2805830" cy="1490447"/>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3510" cy="1505150"/>
                    </a:xfrm>
                    <a:prstGeom prst="rect">
                      <a:avLst/>
                    </a:prstGeom>
                  </pic:spPr>
                </pic:pic>
              </a:graphicData>
            </a:graphic>
          </wp:inline>
        </w:drawing>
      </w:r>
    </w:p>
    <w:p w14:paraId="58DD3712" w14:textId="7BB933EC" w:rsidR="002A00DE" w:rsidRDefault="002A00DE" w:rsidP="002A00DE">
      <w:pPr>
        <w:pStyle w:val="Caption"/>
        <w:ind w:left="720" w:firstLine="720"/>
      </w:pPr>
      <w:r>
        <w:t xml:space="preserve">Figure 14(a): Python </w:t>
      </w:r>
      <w:r>
        <w:tab/>
      </w:r>
      <w:r>
        <w:tab/>
      </w:r>
      <w:r>
        <w:tab/>
      </w:r>
      <w:r>
        <w:tab/>
      </w:r>
      <w:r>
        <w:tab/>
        <w:t>Figure 14(b): R</w:t>
      </w:r>
    </w:p>
    <w:p w14:paraId="2C8DD97C" w14:textId="4A55E8B9" w:rsidR="002A00DE" w:rsidRDefault="002A00DE" w:rsidP="00773BAA">
      <w:pPr>
        <w:jc w:val="both"/>
      </w:pPr>
      <w:r>
        <w:t xml:space="preserve">We notice that there </w:t>
      </w:r>
      <w:r w:rsidRPr="002A00DE">
        <w:t>is a pattern during the week. The demand starts low on Monday and then rises until Saturday when it peaks. On Sunday</w:t>
      </w:r>
      <w:r w:rsidR="00A07729">
        <w:t>,</w:t>
      </w:r>
      <w:r w:rsidRPr="002A00DE">
        <w:t xml:space="preserve"> the demand falls</w:t>
      </w:r>
      <w:r w:rsidR="00A07729">
        <w:t>,</w:t>
      </w:r>
      <w:r w:rsidRPr="002A00DE">
        <w:t xml:space="preserve"> and then we go back to Monday.</w:t>
      </w:r>
    </w:p>
    <w:p w14:paraId="627A7564" w14:textId="1E257A86" w:rsidR="00773BAA" w:rsidRDefault="00773BAA" w:rsidP="00773BAA">
      <w:pPr>
        <w:pStyle w:val="Heading3"/>
      </w:pPr>
      <w:r>
        <w:t>Pickups Vs</w:t>
      </w:r>
      <w:r w:rsidR="00A07729">
        <w:t>.</w:t>
      </w:r>
      <w:r>
        <w:t xml:space="preserve"> Time of the day</w:t>
      </w:r>
    </w:p>
    <w:p w14:paraId="25BFE9CB" w14:textId="1DDEBF99" w:rsidR="00773BAA" w:rsidRDefault="00773BAA" w:rsidP="00773BAA">
      <w:r>
        <w:t xml:space="preserve">Below is the hourly pickup plot of the NYC </w:t>
      </w:r>
      <w:sdt>
        <w:sdtPr>
          <w:id w:val="-1860960207"/>
          <w:citation/>
        </w:sdtPr>
        <w:sdtEndPr/>
        <w:sdtContent>
          <w:r w:rsidR="00C16812">
            <w:fldChar w:fldCharType="begin"/>
          </w:r>
          <w:r w:rsidR="00C16812">
            <w:rPr>
              <w:lang w:val="en-CA"/>
            </w:rPr>
            <w:instrText xml:space="preserve"> CITATION hou \l 4105 </w:instrText>
          </w:r>
          <w:r w:rsidR="00C16812">
            <w:fldChar w:fldCharType="separate"/>
          </w:r>
          <w:r w:rsidR="00C16812" w:rsidRPr="00C16812">
            <w:rPr>
              <w:noProof/>
              <w:lang w:val="en-CA"/>
            </w:rPr>
            <w:t>[11]</w:t>
          </w:r>
          <w:r w:rsidR="00C16812">
            <w:fldChar w:fldCharType="end"/>
          </w:r>
        </w:sdtContent>
      </w:sdt>
    </w:p>
    <w:p w14:paraId="05691FB6" w14:textId="56B252D8" w:rsidR="00C16812" w:rsidRDefault="00C16812" w:rsidP="00C16812">
      <w:pPr>
        <w:ind w:firstLine="0"/>
      </w:pPr>
      <w:r>
        <w:rPr>
          <w:noProof/>
        </w:rPr>
        <w:drawing>
          <wp:inline distT="0" distB="0" distL="0" distR="0" wp14:anchorId="49C2A2B7" wp14:editId="3B73D61C">
            <wp:extent cx="3025520" cy="1472678"/>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27252" cy="1473521"/>
                    </a:xfrm>
                    <a:prstGeom prst="rect">
                      <a:avLst/>
                    </a:prstGeom>
                  </pic:spPr>
                </pic:pic>
              </a:graphicData>
            </a:graphic>
          </wp:inline>
        </w:drawing>
      </w:r>
      <w:r>
        <w:rPr>
          <w:noProof/>
        </w:rPr>
        <w:drawing>
          <wp:inline distT="0" distB="0" distL="0" distR="0" wp14:anchorId="42FEE30F" wp14:editId="0557E196">
            <wp:extent cx="2855935" cy="1465802"/>
            <wp:effectExtent l="0" t="0" r="1905" b="127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9735" cy="1467752"/>
                    </a:xfrm>
                    <a:prstGeom prst="rect">
                      <a:avLst/>
                    </a:prstGeom>
                  </pic:spPr>
                </pic:pic>
              </a:graphicData>
            </a:graphic>
          </wp:inline>
        </w:drawing>
      </w:r>
    </w:p>
    <w:p w14:paraId="75D4CA52" w14:textId="581D4DEE" w:rsidR="00C16812" w:rsidRDefault="00C16812" w:rsidP="00C16812">
      <w:pPr>
        <w:pStyle w:val="Caption"/>
        <w:ind w:left="720" w:firstLine="720"/>
      </w:pPr>
      <w:r>
        <w:t xml:space="preserve">Figure 15(a): Python </w:t>
      </w:r>
      <w:r>
        <w:tab/>
      </w:r>
      <w:r>
        <w:tab/>
      </w:r>
      <w:r>
        <w:tab/>
      </w:r>
      <w:r>
        <w:tab/>
      </w:r>
      <w:r>
        <w:tab/>
        <w:t>Figure 15(b): R</w:t>
      </w:r>
    </w:p>
    <w:p w14:paraId="77438C0F" w14:textId="75610B2A" w:rsidR="00AA2A4F" w:rsidRDefault="00AA2A4F">
      <w:r>
        <w:br w:type="page"/>
      </w:r>
    </w:p>
    <w:p w14:paraId="5BD00201" w14:textId="5D624608" w:rsidR="00AA2A4F" w:rsidRPr="00AA2A4F" w:rsidRDefault="006B35AF" w:rsidP="00AA2A4F">
      <w:pPr>
        <w:jc w:val="both"/>
      </w:pPr>
      <w:r>
        <w:lastRenderedPageBreak/>
        <w:t>For Manhattan</w:t>
      </w:r>
      <w:r w:rsidR="00AA2A4F" w:rsidRPr="00AA2A4F">
        <w:t>, there is a clear pattern of the ridership on a da</w:t>
      </w:r>
      <w:r w:rsidR="00A07729">
        <w:t>il</w:t>
      </w:r>
      <w:r w:rsidR="00AA2A4F" w:rsidRPr="00AA2A4F">
        <w:t xml:space="preserve">y level. The traffic starts low at 5 </w:t>
      </w:r>
      <w:r w:rsidR="00A07729">
        <w:t>a.m.</w:t>
      </w:r>
      <w:r w:rsidR="00AA2A4F" w:rsidRPr="00AA2A4F">
        <w:t xml:space="preserve">, starts rising until 9-10 </w:t>
      </w:r>
      <w:r w:rsidR="00A07729">
        <w:t>a.m.</w:t>
      </w:r>
      <w:r w:rsidR="00AA2A4F" w:rsidRPr="00AA2A4F">
        <w:t xml:space="preserve"> when it hits a plateau. At around 2 </w:t>
      </w:r>
      <w:r w:rsidR="00A07729">
        <w:t>p.m.,</w:t>
      </w:r>
      <w:r w:rsidR="00AA2A4F" w:rsidRPr="00AA2A4F">
        <w:t xml:space="preserve"> it starts </w:t>
      </w:r>
      <w:r w:rsidR="00A07729">
        <w:t>grow</w:t>
      </w:r>
      <w:r w:rsidR="00AA2A4F" w:rsidRPr="00AA2A4F">
        <w:t xml:space="preserve">ing again until 8 </w:t>
      </w:r>
      <w:r w:rsidR="00A07729">
        <w:t>p.m.</w:t>
      </w:r>
      <w:r w:rsidR="00AA2A4F" w:rsidRPr="00AA2A4F">
        <w:t xml:space="preserve"> when it hits the daily maximum. Even without the regression line</w:t>
      </w:r>
      <w:r w:rsidR="00A07729">
        <w:t>,</w:t>
      </w:r>
      <w:r w:rsidR="00AA2A4F" w:rsidRPr="00AA2A4F">
        <w:t xml:space="preserve"> the pattern is clear.</w:t>
      </w:r>
    </w:p>
    <w:p w14:paraId="55E9D759" w14:textId="43959AD9" w:rsidR="00AA2A4F" w:rsidRPr="00AA2A4F" w:rsidRDefault="00AA2A4F" w:rsidP="006B35AF">
      <w:pPr>
        <w:jc w:val="both"/>
      </w:pPr>
      <w:r w:rsidRPr="00AA2A4F">
        <w:t>We can see a kind of split at around 7:00 until 10:00</w:t>
      </w:r>
      <w:r w:rsidR="00A07729">
        <w:t>,</w:t>
      </w:r>
      <w:r w:rsidRPr="00AA2A4F">
        <w:t xml:space="preserve"> </w:t>
      </w:r>
      <w:r w:rsidR="00A07729" w:rsidRPr="00AA2A4F">
        <w:t>and</w:t>
      </w:r>
      <w:r w:rsidRPr="00AA2A4F">
        <w:t xml:space="preserve"> the spread is getting higher during evening and night.</w:t>
      </w:r>
      <w:r w:rsidR="00A07729">
        <w:t xml:space="preserve"> </w:t>
      </w:r>
      <w:r w:rsidR="00A07729" w:rsidRPr="00A07729">
        <w:t>Since 7:00-10:00 is the period when most of the people commute to their offices</w:t>
      </w:r>
      <w:r w:rsidR="00A07729">
        <w:t>;</w:t>
      </w:r>
      <w:r w:rsidR="00A07729" w:rsidRPr="00A07729">
        <w:t xml:space="preserve"> </w:t>
      </w:r>
      <w:r w:rsidR="00A07729">
        <w:t>I</w:t>
      </w:r>
      <w:r w:rsidR="00A07729" w:rsidRPr="00A07729">
        <w:t xml:space="preserve"> assume it depicts different ridership patterns between working and non-working days. I will explore it further in the multivariate plots section.</w:t>
      </w:r>
    </w:p>
    <w:p w14:paraId="26F643DE" w14:textId="0B5F1000" w:rsidR="00AA2A4F" w:rsidRDefault="00765A34" w:rsidP="00765A34">
      <w:pPr>
        <w:pStyle w:val="Heading3"/>
      </w:pPr>
      <w:r>
        <w:t>Working Vs. Non-Working Day</w:t>
      </w:r>
    </w:p>
    <w:p w14:paraId="58F5898B" w14:textId="5AEB14C8" w:rsidR="00C20AC0" w:rsidRPr="00C20AC0" w:rsidRDefault="00C20AC0" w:rsidP="00C20AC0">
      <w:r>
        <w:t xml:space="preserve">This plot shows the effect of a working day on the number of pickups </w:t>
      </w:r>
      <w:sdt>
        <w:sdtPr>
          <w:id w:val="1499933130"/>
          <w:citation/>
        </w:sdtPr>
        <w:sdtEndPr/>
        <w:sdtContent>
          <w:r w:rsidR="0057728D">
            <w:fldChar w:fldCharType="begin"/>
          </w:r>
          <w:r w:rsidR="0057728D">
            <w:rPr>
              <w:lang w:val="en-CA"/>
            </w:rPr>
            <w:instrText xml:space="preserve"> CITATION wor \l 4105 </w:instrText>
          </w:r>
          <w:r w:rsidR="0057728D">
            <w:fldChar w:fldCharType="separate"/>
          </w:r>
          <w:r w:rsidR="0057728D" w:rsidRPr="0057728D">
            <w:rPr>
              <w:noProof/>
              <w:lang w:val="en-CA"/>
            </w:rPr>
            <w:t>[12]</w:t>
          </w:r>
          <w:r w:rsidR="0057728D">
            <w:fldChar w:fldCharType="end"/>
          </w:r>
        </w:sdtContent>
      </w:sdt>
      <w:r w:rsidR="0057728D">
        <w:t>.</w:t>
      </w:r>
    </w:p>
    <w:p w14:paraId="3F15D244" w14:textId="6275EF30" w:rsidR="00C20AC0" w:rsidRDefault="00C20AC0" w:rsidP="00C20AC0">
      <w:pPr>
        <w:ind w:firstLine="0"/>
        <w:jc w:val="center"/>
      </w:pPr>
      <w:r>
        <w:rPr>
          <w:noProof/>
        </w:rPr>
        <w:drawing>
          <wp:inline distT="0" distB="0" distL="0" distR="0" wp14:anchorId="766BD9FC" wp14:editId="17E9588D">
            <wp:extent cx="3901060" cy="1898850"/>
            <wp:effectExtent l="0" t="0" r="4445" b="635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37185" cy="1916434"/>
                    </a:xfrm>
                    <a:prstGeom prst="rect">
                      <a:avLst/>
                    </a:prstGeom>
                  </pic:spPr>
                </pic:pic>
              </a:graphicData>
            </a:graphic>
          </wp:inline>
        </w:drawing>
      </w:r>
    </w:p>
    <w:p w14:paraId="6165FE32" w14:textId="6DF6CD38" w:rsidR="00C20AC0" w:rsidRDefault="00C20AC0" w:rsidP="00C20AC0">
      <w:pPr>
        <w:ind w:firstLine="0"/>
        <w:jc w:val="center"/>
      </w:pPr>
      <w:r>
        <w:rPr>
          <w:noProof/>
        </w:rPr>
        <w:drawing>
          <wp:inline distT="0" distB="0" distL="0" distR="0" wp14:anchorId="52CA2EFA" wp14:editId="627ACE79">
            <wp:extent cx="3958141" cy="1926634"/>
            <wp:effectExtent l="0" t="0" r="444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980627" cy="1937579"/>
                    </a:xfrm>
                    <a:prstGeom prst="rect">
                      <a:avLst/>
                    </a:prstGeom>
                  </pic:spPr>
                </pic:pic>
              </a:graphicData>
            </a:graphic>
          </wp:inline>
        </w:drawing>
      </w:r>
    </w:p>
    <w:p w14:paraId="302BDFCC" w14:textId="313F807B" w:rsidR="00C20AC0" w:rsidRDefault="00C20AC0" w:rsidP="00C20AC0">
      <w:pPr>
        <w:ind w:firstLine="0"/>
        <w:jc w:val="center"/>
      </w:pPr>
      <w:r>
        <w:rPr>
          <w:noProof/>
        </w:rPr>
        <w:lastRenderedPageBreak/>
        <w:drawing>
          <wp:inline distT="0" distB="0" distL="0" distR="0" wp14:anchorId="50F49C7F" wp14:editId="21B72DA6">
            <wp:extent cx="4327166" cy="2106257"/>
            <wp:effectExtent l="0" t="0" r="0" b="8890"/>
            <wp:docPr id="37" name="Picture 3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346458" cy="2115648"/>
                    </a:xfrm>
                    <a:prstGeom prst="rect">
                      <a:avLst/>
                    </a:prstGeom>
                  </pic:spPr>
                </pic:pic>
              </a:graphicData>
            </a:graphic>
          </wp:inline>
        </w:drawing>
      </w:r>
    </w:p>
    <w:p w14:paraId="6C30B052" w14:textId="6DA10445" w:rsidR="0057728D" w:rsidRDefault="0057728D" w:rsidP="00C20AC0">
      <w:pPr>
        <w:ind w:firstLine="0"/>
        <w:jc w:val="center"/>
        <w:rPr>
          <w:i/>
          <w:iCs/>
        </w:rPr>
      </w:pPr>
      <w:r w:rsidRPr="0057728D">
        <w:rPr>
          <w:i/>
          <w:iCs/>
        </w:rPr>
        <w:t>Figure 1</w:t>
      </w:r>
      <w:r>
        <w:rPr>
          <w:i/>
          <w:iCs/>
        </w:rPr>
        <w:t>6</w:t>
      </w:r>
    </w:p>
    <w:p w14:paraId="283B4F9D" w14:textId="5F53D89F" w:rsidR="00034193" w:rsidRPr="00034193" w:rsidRDefault="00034193" w:rsidP="002556C9">
      <w:pPr>
        <w:ind w:firstLine="0"/>
        <w:jc w:val="both"/>
      </w:pPr>
      <w:r>
        <w:t xml:space="preserve">So, we can conclude that people usually take more uber rides on weekends rather than </w:t>
      </w:r>
      <w:r w:rsidR="00E42F95">
        <w:t xml:space="preserve">on </w:t>
      </w:r>
      <w:r>
        <w:t xml:space="preserve">weekdays. This probably indicates that </w:t>
      </w:r>
      <w:r w:rsidR="00E42F95">
        <w:t xml:space="preserve">a </w:t>
      </w:r>
      <w:r>
        <w:t xml:space="preserve">significant amount of people takes public transports </w:t>
      </w:r>
      <w:r w:rsidR="002F27EE">
        <w:t>(Subway, Bus</w:t>
      </w:r>
      <w:r w:rsidR="00E42F95">
        <w:t>,</w:t>
      </w:r>
      <w:r w:rsidR="002F27EE">
        <w:t xml:space="preserve"> etc</w:t>
      </w:r>
      <w:r w:rsidR="001F6B92">
        <w:t>.</w:t>
      </w:r>
      <w:r w:rsidR="002F27EE">
        <w:t xml:space="preserve">) </w:t>
      </w:r>
      <w:r>
        <w:t xml:space="preserve">while they are going for their work. </w:t>
      </w:r>
    </w:p>
    <w:p w14:paraId="6797C63B" w14:textId="7BAFC6E0" w:rsidR="0057728D" w:rsidRDefault="00DE2696" w:rsidP="00DE2696">
      <w:pPr>
        <w:pStyle w:val="Heading3"/>
      </w:pPr>
      <w:r>
        <w:t>Holiday Vs. Pickup</w:t>
      </w:r>
    </w:p>
    <w:p w14:paraId="216D8726" w14:textId="47B810EF" w:rsidR="00DE2696" w:rsidRDefault="00DE2696" w:rsidP="00DE2696">
      <w:r>
        <w:t>Now we plot a boxplot of pickups at Manhattan depending on holidays</w:t>
      </w:r>
      <w:r w:rsidR="00870DE9">
        <w:t xml:space="preserve"> </w:t>
      </w:r>
      <w:sdt>
        <w:sdtPr>
          <w:id w:val="590668385"/>
          <w:citation/>
        </w:sdtPr>
        <w:sdtContent>
          <w:r w:rsidR="00870DE9">
            <w:fldChar w:fldCharType="begin"/>
          </w:r>
          <w:r w:rsidR="00870DE9">
            <w:instrText xml:space="preserve"> CITATION hol \l 1033 </w:instrText>
          </w:r>
          <w:r w:rsidR="00870DE9">
            <w:fldChar w:fldCharType="separate"/>
          </w:r>
          <w:r w:rsidR="00870DE9" w:rsidRPr="00870DE9">
            <w:rPr>
              <w:noProof/>
            </w:rPr>
            <w:t>[13]</w:t>
          </w:r>
          <w:r w:rsidR="00870DE9">
            <w:fldChar w:fldCharType="end"/>
          </w:r>
        </w:sdtContent>
      </w:sdt>
      <w:r>
        <w:t>.</w:t>
      </w:r>
    </w:p>
    <w:p w14:paraId="7B6E6947" w14:textId="113F22E8" w:rsidR="00870DE9" w:rsidRDefault="00870DE9" w:rsidP="00870DE9">
      <w:pPr>
        <w:ind w:firstLine="0"/>
        <w:jc w:val="center"/>
      </w:pPr>
      <w:r>
        <w:rPr>
          <w:noProof/>
        </w:rPr>
        <w:drawing>
          <wp:inline distT="0" distB="0" distL="0" distR="0" wp14:anchorId="2425819F" wp14:editId="65949C5A">
            <wp:extent cx="2956141" cy="2217106"/>
            <wp:effectExtent l="0" t="0" r="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liday.png"/>
                    <pic:cNvPicPr/>
                  </pic:nvPicPr>
                  <pic:blipFill>
                    <a:blip r:embed="rId39">
                      <a:extLst>
                        <a:ext uri="{28A0092B-C50C-407E-A947-70E740481C1C}">
                          <a14:useLocalDpi xmlns:a14="http://schemas.microsoft.com/office/drawing/2010/main" val="0"/>
                        </a:ext>
                      </a:extLst>
                    </a:blip>
                    <a:stretch>
                      <a:fillRect/>
                    </a:stretch>
                  </pic:blipFill>
                  <pic:spPr>
                    <a:xfrm>
                      <a:off x="0" y="0"/>
                      <a:ext cx="2976783" cy="2232587"/>
                    </a:xfrm>
                    <a:prstGeom prst="rect">
                      <a:avLst/>
                    </a:prstGeom>
                  </pic:spPr>
                </pic:pic>
              </a:graphicData>
            </a:graphic>
          </wp:inline>
        </w:drawing>
      </w:r>
    </w:p>
    <w:p w14:paraId="09800D74" w14:textId="1E47D597" w:rsidR="00870DE9" w:rsidRDefault="00870DE9" w:rsidP="00870DE9">
      <w:pPr>
        <w:ind w:firstLine="0"/>
        <w:jc w:val="center"/>
        <w:rPr>
          <w:i/>
          <w:iCs/>
        </w:rPr>
      </w:pPr>
      <w:r w:rsidRPr="0057728D">
        <w:rPr>
          <w:i/>
          <w:iCs/>
        </w:rPr>
        <w:t>Figure 1</w:t>
      </w:r>
      <w:r>
        <w:rPr>
          <w:i/>
          <w:iCs/>
        </w:rPr>
        <w:t>7</w:t>
      </w:r>
    </w:p>
    <w:p w14:paraId="3E2ADB93" w14:textId="2DEC2836" w:rsidR="00870DE9" w:rsidRPr="00DE2696" w:rsidRDefault="008934CA" w:rsidP="00C667DE">
      <w:pPr>
        <w:ind w:firstLine="0"/>
        <w:jc w:val="both"/>
      </w:pPr>
      <w:r>
        <w:t xml:space="preserve">We can see that people take more Uber rides on holidays. As the means are close to each other, we would like to perform a T-Test </w:t>
      </w:r>
      <w:sdt>
        <w:sdtPr>
          <w:id w:val="-1859192062"/>
          <w:citation/>
        </w:sdtPr>
        <w:sdtContent>
          <w:r w:rsidR="006042DF">
            <w:fldChar w:fldCharType="begin"/>
          </w:r>
          <w:r w:rsidR="006042DF">
            <w:instrText xml:space="preserve"> CITATION hol1 \l 1033 </w:instrText>
          </w:r>
          <w:r w:rsidR="006042DF">
            <w:fldChar w:fldCharType="separate"/>
          </w:r>
          <w:r w:rsidR="006042DF" w:rsidRPr="006042DF">
            <w:rPr>
              <w:noProof/>
            </w:rPr>
            <w:t>[14]</w:t>
          </w:r>
          <w:r w:rsidR="006042DF">
            <w:fldChar w:fldCharType="end"/>
          </w:r>
        </w:sdtContent>
      </w:sdt>
      <w:r w:rsidR="006042DF">
        <w:t xml:space="preserve"> </w:t>
      </w:r>
      <w:r>
        <w:t xml:space="preserve">on the data to </w:t>
      </w:r>
      <w:r w:rsidR="001B7A6B">
        <w:t>decide</w:t>
      </w:r>
      <w:r>
        <w:t xml:space="preserve"> if holiday has an effect on the number of pickups at a borough. </w:t>
      </w:r>
      <w:r w:rsidR="006042DF">
        <w:t>The result of the T-Test is:</w:t>
      </w:r>
    </w:p>
    <w:p w14:paraId="12211365" w14:textId="78BDEF5F" w:rsidR="00C16812" w:rsidRDefault="006042DF" w:rsidP="00C16812">
      <w:pPr>
        <w:ind w:firstLine="0"/>
      </w:pPr>
      <w:r>
        <w:rPr>
          <w:noProof/>
        </w:rPr>
        <w:lastRenderedPageBreak/>
        <w:drawing>
          <wp:inline distT="0" distB="0" distL="0" distR="0" wp14:anchorId="72BDB0B5" wp14:editId="182C5B79">
            <wp:extent cx="5943600" cy="1966595"/>
            <wp:effectExtent l="0" t="0" r="0" b="0"/>
            <wp:docPr id="14" name="Picture 14"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inline>
        </w:drawing>
      </w:r>
    </w:p>
    <w:p w14:paraId="2994F51E" w14:textId="019E3EB7" w:rsidR="006042DF" w:rsidRDefault="006042DF" w:rsidP="00C16812">
      <w:pPr>
        <w:ind w:firstLine="0"/>
      </w:pPr>
      <w:r>
        <w:t xml:space="preserve">As the p-value &lt;&lt; 0.05, we can reject the null hypothesis (The means are different). As a result, we can conclude that holidays </w:t>
      </w:r>
      <w:r w:rsidR="00E26075">
        <w:t>influence</w:t>
      </w:r>
      <w:r>
        <w:t xml:space="preserve"> Uber </w:t>
      </w:r>
      <w:r w:rsidR="00EE7957">
        <w:t>r</w:t>
      </w:r>
      <w:r>
        <w:t>idership.</w:t>
      </w:r>
    </w:p>
    <w:p w14:paraId="0CAE3595" w14:textId="04AA623A" w:rsidR="00AC7A9F" w:rsidRDefault="00AC7A9F" w:rsidP="00AC7A9F">
      <w:pPr>
        <w:pStyle w:val="Heading3"/>
      </w:pPr>
      <w:r>
        <w:t>Weather</w:t>
      </w:r>
    </w:p>
    <w:p w14:paraId="17870657" w14:textId="42A945D7" w:rsidR="00817886" w:rsidRDefault="00817886" w:rsidP="00817886">
      <w:pPr>
        <w:ind w:firstLine="0"/>
      </w:pPr>
      <w:r>
        <w:rPr>
          <w:noProof/>
        </w:rPr>
        <w:drawing>
          <wp:inline distT="0" distB="0" distL="0" distR="0" wp14:anchorId="115A8E7A" wp14:editId="1A51795B">
            <wp:extent cx="2927479" cy="1502523"/>
            <wp:effectExtent l="0" t="0" r="6350" b="2540"/>
            <wp:docPr id="25" name="Picture 25" descr="A picture containing photo, white, larg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p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65867" cy="1522225"/>
                    </a:xfrm>
                    <a:prstGeom prst="rect">
                      <a:avLst/>
                    </a:prstGeom>
                  </pic:spPr>
                </pic:pic>
              </a:graphicData>
            </a:graphic>
          </wp:inline>
        </w:drawing>
      </w:r>
      <w:r>
        <w:rPr>
          <w:noProof/>
        </w:rPr>
        <w:drawing>
          <wp:inline distT="0" distB="0" distL="0" distR="0" wp14:anchorId="0FBF9197" wp14:editId="7B6E2EB4">
            <wp:extent cx="2918564" cy="1497947"/>
            <wp:effectExtent l="0" t="0" r="0" b="7620"/>
            <wp:docPr id="39" name="Picture 39" descr="A picture containing white, photo, hang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sb.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32996" cy="1505354"/>
                    </a:xfrm>
                    <a:prstGeom prst="rect">
                      <a:avLst/>
                    </a:prstGeom>
                  </pic:spPr>
                </pic:pic>
              </a:graphicData>
            </a:graphic>
          </wp:inline>
        </w:drawing>
      </w:r>
    </w:p>
    <w:p w14:paraId="0D5166FC" w14:textId="2139E410" w:rsidR="00817886" w:rsidRDefault="00817886" w:rsidP="00817886">
      <w:pPr>
        <w:pStyle w:val="Caption"/>
        <w:ind w:left="720" w:firstLine="720"/>
      </w:pPr>
      <w:r>
        <w:t>Figure 1</w:t>
      </w:r>
      <w:r>
        <w:t>8</w:t>
      </w:r>
      <w:r>
        <w:t xml:space="preserve">: </w:t>
      </w:r>
      <w:r>
        <w:t>Wind Speed</w:t>
      </w:r>
      <w:r>
        <w:tab/>
      </w:r>
      <w:r>
        <w:tab/>
      </w:r>
      <w:r>
        <w:tab/>
      </w:r>
      <w:r>
        <w:tab/>
      </w:r>
      <w:r>
        <w:tab/>
      </w:r>
      <w:r>
        <w:t>Figure 1</w:t>
      </w:r>
      <w:r>
        <w:t>9</w:t>
      </w:r>
      <w:r>
        <w:t xml:space="preserve">: </w:t>
      </w:r>
      <w:r>
        <w:t>Visibility</w:t>
      </w:r>
    </w:p>
    <w:p w14:paraId="72E92244" w14:textId="1C648F2A" w:rsidR="00817886" w:rsidRDefault="00640BD7" w:rsidP="00640BD7">
      <w:pPr>
        <w:ind w:firstLine="0"/>
        <w:jc w:val="center"/>
      </w:pPr>
      <w:r>
        <w:rPr>
          <w:noProof/>
        </w:rPr>
        <w:drawing>
          <wp:inline distT="0" distB="0" distL="0" distR="0" wp14:anchorId="007AE12A" wp14:editId="6512C6E1">
            <wp:extent cx="3294345" cy="1690816"/>
            <wp:effectExtent l="0" t="0" r="1905" b="5080"/>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23939" cy="1706005"/>
                    </a:xfrm>
                    <a:prstGeom prst="rect">
                      <a:avLst/>
                    </a:prstGeom>
                  </pic:spPr>
                </pic:pic>
              </a:graphicData>
            </a:graphic>
          </wp:inline>
        </w:drawing>
      </w:r>
    </w:p>
    <w:p w14:paraId="58D50789" w14:textId="7F50E4E6" w:rsidR="00640BD7" w:rsidRDefault="00640BD7" w:rsidP="00640BD7">
      <w:pPr>
        <w:ind w:firstLine="0"/>
        <w:jc w:val="center"/>
        <w:rPr>
          <w:i/>
          <w:iCs/>
          <w:sz w:val="22"/>
          <w:szCs w:val="22"/>
        </w:rPr>
      </w:pPr>
      <w:r w:rsidRPr="00583C12">
        <w:rPr>
          <w:i/>
          <w:iCs/>
          <w:sz w:val="22"/>
          <w:szCs w:val="22"/>
        </w:rPr>
        <w:t>Figure 18: Wind Speed</w:t>
      </w:r>
    </w:p>
    <w:p w14:paraId="5D6A46A9" w14:textId="3FB6E7DB" w:rsidR="008967C4" w:rsidRDefault="008967C4" w:rsidP="008967C4">
      <w:pPr>
        <w:ind w:firstLine="0"/>
      </w:pPr>
      <w:r w:rsidRPr="008967C4">
        <w:t xml:space="preserve">There is a slight correlation between </w:t>
      </w:r>
      <w:r>
        <w:t>these parameters</w:t>
      </w:r>
      <w:r w:rsidRPr="008967C4">
        <w:t xml:space="preserve"> and </w:t>
      </w:r>
      <w:r w:rsidRPr="008967C4">
        <w:t>ridership,</w:t>
      </w:r>
      <w:r w:rsidRPr="008967C4">
        <w:t xml:space="preserve"> but I don't think it is strong enough to affect the ridership.</w:t>
      </w:r>
    </w:p>
    <w:p w14:paraId="66E98636" w14:textId="27CEB4AA" w:rsidR="00A14FD4" w:rsidRDefault="00A14FD4">
      <w:r>
        <w:br w:type="page"/>
      </w:r>
    </w:p>
    <w:p w14:paraId="3FF59894" w14:textId="015BEA33" w:rsidR="00A14FD4" w:rsidRDefault="00332602" w:rsidP="00332602">
      <w:pPr>
        <w:pStyle w:val="Heading4"/>
      </w:pPr>
      <w:r>
        <w:lastRenderedPageBreak/>
        <w:t>Temperature</w:t>
      </w:r>
    </w:p>
    <w:p w14:paraId="3E345462" w14:textId="61795C93" w:rsidR="00332602" w:rsidRDefault="00E079FB" w:rsidP="00E079FB">
      <w:pPr>
        <w:ind w:firstLine="0"/>
      </w:pPr>
      <w:r>
        <w:rPr>
          <w:noProof/>
        </w:rPr>
        <w:drawing>
          <wp:inline distT="0" distB="0" distL="0" distR="0" wp14:anchorId="025033C2" wp14:editId="35F2B53C">
            <wp:extent cx="3061689" cy="1490284"/>
            <wp:effectExtent l="0" t="0" r="5715"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eratur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37763" cy="1527313"/>
                    </a:xfrm>
                    <a:prstGeom prst="rect">
                      <a:avLst/>
                    </a:prstGeom>
                  </pic:spPr>
                </pic:pic>
              </a:graphicData>
            </a:graphic>
          </wp:inline>
        </w:drawing>
      </w:r>
      <w:r>
        <w:rPr>
          <w:noProof/>
        </w:rPr>
        <w:drawing>
          <wp:inline distT="0" distB="0" distL="0" distR="0" wp14:anchorId="2899BDC6" wp14:editId="5ECFF4ED">
            <wp:extent cx="2855435" cy="1465546"/>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6865" cy="1481678"/>
                    </a:xfrm>
                    <a:prstGeom prst="rect">
                      <a:avLst/>
                    </a:prstGeom>
                  </pic:spPr>
                </pic:pic>
              </a:graphicData>
            </a:graphic>
          </wp:inline>
        </w:drawing>
      </w:r>
    </w:p>
    <w:p w14:paraId="07E151AB" w14:textId="2BB2391A" w:rsidR="006F7083" w:rsidRDefault="006F7083" w:rsidP="006F7083">
      <w:pPr>
        <w:pStyle w:val="Caption"/>
        <w:ind w:left="720" w:firstLine="720"/>
      </w:pPr>
      <w:r>
        <w:t>Figure 1</w:t>
      </w:r>
      <w:r>
        <w:t>9</w:t>
      </w:r>
      <w:r>
        <w:t xml:space="preserve">(a): Python </w:t>
      </w:r>
      <w:r>
        <w:tab/>
      </w:r>
      <w:r>
        <w:tab/>
      </w:r>
      <w:r>
        <w:tab/>
      </w:r>
      <w:r>
        <w:tab/>
      </w:r>
      <w:r>
        <w:tab/>
        <w:t>Figure 1</w:t>
      </w:r>
      <w:r>
        <w:t>9</w:t>
      </w:r>
      <w:r>
        <w:t>(b): R</w:t>
      </w:r>
    </w:p>
    <w:p w14:paraId="432D198C" w14:textId="3504C61B" w:rsidR="00E079FB" w:rsidRDefault="00E079FB" w:rsidP="00264923">
      <w:pPr>
        <w:ind w:firstLine="0"/>
        <w:jc w:val="both"/>
      </w:pPr>
      <w:r>
        <w:t>Although all the other weather parameters don</w:t>
      </w:r>
      <w:r w:rsidR="00E919E5">
        <w:t>'</w:t>
      </w:r>
      <w:r>
        <w:t xml:space="preserve">t have a strong correlation with the number of pickups, </w:t>
      </w:r>
      <w:r w:rsidR="00E919E5">
        <w:t xml:space="preserve">the </w:t>
      </w:r>
      <w:r>
        <w:t xml:space="preserve">temperature seems to have a strong </w:t>
      </w:r>
      <w:r w:rsidR="00D83C8C">
        <w:t xml:space="preserve">positive correlation </w:t>
      </w:r>
      <w:r>
        <w:t>on Uber Ridership</w:t>
      </w:r>
      <w:r w:rsidR="00264923">
        <w:t xml:space="preserve"> </w:t>
      </w:r>
      <w:sdt>
        <w:sdtPr>
          <w:id w:val="1020045865"/>
          <w:citation/>
        </w:sdtPr>
        <w:sdtContent>
          <w:r w:rsidR="00264923">
            <w:fldChar w:fldCharType="begin"/>
          </w:r>
          <w:r w:rsidR="00264923">
            <w:instrText xml:space="preserve"> CITATION tem \l 1033 </w:instrText>
          </w:r>
          <w:r w:rsidR="00264923">
            <w:fldChar w:fldCharType="separate"/>
          </w:r>
          <w:r w:rsidR="00264923" w:rsidRPr="00264923">
            <w:rPr>
              <w:noProof/>
            </w:rPr>
            <w:t>[15]</w:t>
          </w:r>
          <w:r w:rsidR="00264923">
            <w:fldChar w:fldCharType="end"/>
          </w:r>
        </w:sdtContent>
      </w:sdt>
      <w:r>
        <w:t>.</w:t>
      </w:r>
      <w:r w:rsidR="003A5C38">
        <w:t xml:space="preserve"> To </w:t>
      </w:r>
      <w:r w:rsidR="006F7083">
        <w:t>investigate</w:t>
      </w:r>
      <w:r w:rsidR="003A5C38">
        <w:t xml:space="preserve"> more details, let us plot a boxplot of pickups with temperature as a factor</w:t>
      </w:r>
      <w:sdt>
        <w:sdtPr>
          <w:id w:val="-1081372597"/>
          <w:citation/>
        </w:sdtPr>
        <w:sdtContent>
          <w:r w:rsidR="006F7083">
            <w:fldChar w:fldCharType="begin"/>
          </w:r>
          <w:r w:rsidR="006F7083">
            <w:instrText xml:space="preserve"> CITATION tem1 \l 1033 </w:instrText>
          </w:r>
          <w:r w:rsidR="006F7083">
            <w:fldChar w:fldCharType="separate"/>
          </w:r>
          <w:r w:rsidR="006F7083">
            <w:rPr>
              <w:noProof/>
            </w:rPr>
            <w:t xml:space="preserve"> </w:t>
          </w:r>
          <w:r w:rsidR="006F7083" w:rsidRPr="006F7083">
            <w:rPr>
              <w:noProof/>
            </w:rPr>
            <w:t>[16]</w:t>
          </w:r>
          <w:r w:rsidR="006F7083">
            <w:fldChar w:fldCharType="end"/>
          </w:r>
        </w:sdtContent>
      </w:sdt>
      <w:r w:rsidR="003A5C38">
        <w:t>.</w:t>
      </w:r>
    </w:p>
    <w:p w14:paraId="059B4AA7" w14:textId="4B15F2C5" w:rsidR="006F7083" w:rsidRDefault="006F7083" w:rsidP="00264923">
      <w:pPr>
        <w:ind w:firstLine="0"/>
        <w:jc w:val="both"/>
      </w:pPr>
      <w:r>
        <w:rPr>
          <w:noProof/>
        </w:rPr>
        <w:drawing>
          <wp:inline distT="0" distB="0" distL="0" distR="0" wp14:anchorId="19910301" wp14:editId="190101A4">
            <wp:extent cx="2974932" cy="1448055"/>
            <wp:effectExtent l="0" t="0" r="0" b="0"/>
            <wp:docPr id="46" name="Picture 4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igure_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00949" cy="1460719"/>
                    </a:xfrm>
                    <a:prstGeom prst="rect">
                      <a:avLst/>
                    </a:prstGeom>
                  </pic:spPr>
                </pic:pic>
              </a:graphicData>
            </a:graphic>
          </wp:inline>
        </w:drawing>
      </w:r>
      <w:r>
        <w:rPr>
          <w:noProof/>
        </w:rPr>
        <w:drawing>
          <wp:inline distT="0" distB="0" distL="0" distR="0" wp14:anchorId="374B992C" wp14:editId="5DD18CDD">
            <wp:extent cx="2943616" cy="1510805"/>
            <wp:effectExtent l="0" t="0" r="9525" b="0"/>
            <wp:docPr id="45" name="Picture 4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69967" cy="1524329"/>
                    </a:xfrm>
                    <a:prstGeom prst="rect">
                      <a:avLst/>
                    </a:prstGeom>
                  </pic:spPr>
                </pic:pic>
              </a:graphicData>
            </a:graphic>
          </wp:inline>
        </w:drawing>
      </w:r>
    </w:p>
    <w:p w14:paraId="6D9B7F82" w14:textId="2C1C24EA" w:rsidR="006F7083" w:rsidRDefault="006F7083" w:rsidP="006F7083">
      <w:pPr>
        <w:pStyle w:val="Caption"/>
        <w:ind w:left="720" w:firstLine="720"/>
      </w:pPr>
      <w:r>
        <w:t xml:space="preserve">Figure </w:t>
      </w:r>
      <w:r>
        <w:t>20</w:t>
      </w:r>
      <w:r>
        <w:t xml:space="preserve">(a): Python </w:t>
      </w:r>
      <w:r>
        <w:tab/>
      </w:r>
      <w:r>
        <w:tab/>
      </w:r>
      <w:r>
        <w:tab/>
      </w:r>
      <w:r>
        <w:tab/>
      </w:r>
      <w:r>
        <w:tab/>
        <w:t xml:space="preserve">Figure </w:t>
      </w:r>
      <w:r>
        <w:t>20</w:t>
      </w:r>
      <w:r>
        <w:t>(b): R</w:t>
      </w:r>
    </w:p>
    <w:p w14:paraId="240F4C68" w14:textId="2C5FD416" w:rsidR="006F7083" w:rsidRDefault="006F7083" w:rsidP="00264923">
      <w:pPr>
        <w:ind w:firstLine="0"/>
        <w:jc w:val="both"/>
      </w:pPr>
      <w:r>
        <w:t xml:space="preserve">This box plot </w:t>
      </w:r>
      <w:r w:rsidR="00B20B6B">
        <w:t>is self-explanatory. It clearly shows that at higher temperatures, people are prone to take more Uber rides.</w:t>
      </w:r>
    </w:p>
    <w:p w14:paraId="73580B8F" w14:textId="77777777" w:rsidR="008366CD" w:rsidRDefault="008366CD" w:rsidP="00264923">
      <w:pPr>
        <w:ind w:firstLine="0"/>
        <w:jc w:val="both"/>
      </w:pPr>
    </w:p>
    <w:p w14:paraId="6C2D3653" w14:textId="1B3820F1" w:rsidR="00BA45F4" w:rsidRDefault="00BA45F4" w:rsidP="00BA45F4">
      <w:pPr>
        <w:pStyle w:val="Heading2"/>
      </w:pPr>
      <w:r>
        <w:t>Bivariate Analysis</w:t>
      </w:r>
    </w:p>
    <w:p w14:paraId="7DB7AEB7" w14:textId="7F2AC7AB" w:rsidR="008366CD" w:rsidRPr="008366CD" w:rsidRDefault="008366CD" w:rsidP="008366CD">
      <w:pPr>
        <w:ind w:firstLine="0"/>
        <w:jc w:val="both"/>
      </w:pPr>
      <w:r w:rsidRPr="008366CD">
        <w:t>It seems that time variables have a much stronger effect than weather variables on ridership.</w:t>
      </w:r>
      <w:r>
        <w:t xml:space="preserve"> </w:t>
      </w:r>
      <w:r w:rsidRPr="008366CD">
        <w:t xml:space="preserve">We noticed a </w:t>
      </w:r>
      <w:r w:rsidR="00671501">
        <w:t>powerful</w:t>
      </w:r>
      <w:r w:rsidRPr="008366CD">
        <w:t xml:space="preserve"> </w:t>
      </w:r>
      <w:r w:rsidR="00671501">
        <w:t>influence</w:t>
      </w:r>
      <w:r w:rsidRPr="008366CD">
        <w:t xml:space="preserve"> of time of the day with the demand, being able to explain 61% of the variance by itself.</w:t>
      </w:r>
      <w:r>
        <w:t xml:space="preserve"> </w:t>
      </w:r>
      <w:r w:rsidRPr="008366CD">
        <w:t xml:space="preserve">There is also a pattern on week level with the demand starting low on Monday and rising until it tops on Saturday then </w:t>
      </w:r>
      <w:r w:rsidR="00671501">
        <w:t>begin</w:t>
      </w:r>
      <w:r w:rsidRPr="008366CD">
        <w:t xml:space="preserve">s again to decrease. On a more macroscopic level, </w:t>
      </w:r>
      <w:r w:rsidRPr="008366CD">
        <w:lastRenderedPageBreak/>
        <w:t xml:space="preserve">there is a rise </w:t>
      </w:r>
      <w:r w:rsidR="00671501">
        <w:t>i</w:t>
      </w:r>
      <w:r w:rsidRPr="008366CD">
        <w:t xml:space="preserve">n demand on the evaluated period starting </w:t>
      </w:r>
      <w:r w:rsidR="00671501">
        <w:t>at</w:t>
      </w:r>
      <w:r w:rsidRPr="008366CD">
        <w:t xml:space="preserve"> the beginning of the year at around 2,000 pickups per hour and reaching 3,500 pickups by the end of June.</w:t>
      </w:r>
    </w:p>
    <w:p w14:paraId="0AB68EAE" w14:textId="43209218" w:rsidR="008366CD" w:rsidRDefault="00671501" w:rsidP="008366CD">
      <w:pPr>
        <w:ind w:firstLine="0"/>
        <w:jc w:val="both"/>
      </w:pPr>
      <w:r>
        <w:t xml:space="preserve">In </w:t>
      </w:r>
      <w:r w:rsidR="00B306B9">
        <w:t xml:space="preserve">the </w:t>
      </w:r>
      <w:r>
        <w:t xml:space="preserve">case of </w:t>
      </w:r>
      <w:r w:rsidR="008366CD" w:rsidRPr="008366CD">
        <w:t xml:space="preserve">the weather, the analysis does not provide any strong indication that any weather variable </w:t>
      </w:r>
      <w:r w:rsidR="008366CD" w:rsidRPr="008366CD">
        <w:t>affects</w:t>
      </w:r>
      <w:r w:rsidR="008366CD" w:rsidRPr="008366CD">
        <w:t xml:space="preserve"> the ridership. The only exception might be the temperature on its highest values.</w:t>
      </w:r>
    </w:p>
    <w:p w14:paraId="53916E3F" w14:textId="0D3F4453" w:rsidR="00B306B9" w:rsidRDefault="00B306B9" w:rsidP="008366CD">
      <w:pPr>
        <w:ind w:firstLine="0"/>
        <w:jc w:val="both"/>
      </w:pPr>
    </w:p>
    <w:p w14:paraId="4F2CEB09" w14:textId="14896F79" w:rsidR="00B306B9" w:rsidRDefault="00B306B9" w:rsidP="00B306B9">
      <w:pPr>
        <w:pStyle w:val="Heading2"/>
      </w:pPr>
      <w:r>
        <w:t>Multivariate Plot Section</w:t>
      </w:r>
    </w:p>
    <w:p w14:paraId="7786340B" w14:textId="2921769F" w:rsidR="00354A28" w:rsidRDefault="00E41F4E" w:rsidP="00E41F4E">
      <w:pPr>
        <w:pStyle w:val="Heading3"/>
      </w:pPr>
      <w:r>
        <w:t xml:space="preserve">Borough &amp; </w:t>
      </w:r>
      <w:r w:rsidR="00F82876">
        <w:t>T</w:t>
      </w:r>
      <w:r>
        <w:t xml:space="preserve">ime of the </w:t>
      </w:r>
      <w:r w:rsidR="00F82876">
        <w:t>D</w:t>
      </w:r>
      <w:r>
        <w:t>ay</w:t>
      </w:r>
    </w:p>
    <w:p w14:paraId="2387F5B1" w14:textId="6A7D396D" w:rsidR="00E41F4E" w:rsidRDefault="00E41F4E" w:rsidP="00E41F4E">
      <w:pPr>
        <w:ind w:firstLine="0"/>
      </w:pPr>
      <w:r>
        <w:rPr>
          <w:noProof/>
        </w:rPr>
        <w:drawing>
          <wp:inline distT="0" distB="0" distL="0" distR="0" wp14:anchorId="46406C0C" wp14:editId="2D15673F">
            <wp:extent cx="2997463" cy="1459021"/>
            <wp:effectExtent l="0" t="0" r="0" b="825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33344" cy="1476486"/>
                    </a:xfrm>
                    <a:prstGeom prst="rect">
                      <a:avLst/>
                    </a:prstGeom>
                  </pic:spPr>
                </pic:pic>
              </a:graphicData>
            </a:graphic>
          </wp:inline>
        </w:drawing>
      </w:r>
      <w:r>
        <w:rPr>
          <w:noProof/>
        </w:rPr>
        <w:drawing>
          <wp:inline distT="0" distB="0" distL="0" distR="0" wp14:anchorId="062559E9" wp14:editId="074B3001">
            <wp:extent cx="2818652" cy="1446667"/>
            <wp:effectExtent l="0" t="0" r="127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g.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36689" cy="1455925"/>
                    </a:xfrm>
                    <a:prstGeom prst="rect">
                      <a:avLst/>
                    </a:prstGeom>
                  </pic:spPr>
                </pic:pic>
              </a:graphicData>
            </a:graphic>
          </wp:inline>
        </w:drawing>
      </w:r>
    </w:p>
    <w:p w14:paraId="44008C6A" w14:textId="18A22825" w:rsidR="00E41F4E" w:rsidRDefault="00E41F4E" w:rsidP="00E41F4E">
      <w:pPr>
        <w:pStyle w:val="Caption"/>
        <w:ind w:left="720" w:firstLine="720"/>
      </w:pPr>
      <w:r>
        <w:t>Figure 2</w:t>
      </w:r>
      <w:r w:rsidR="00002D84">
        <w:t>1</w:t>
      </w:r>
      <w:r>
        <w:t xml:space="preserve">(a): Python </w:t>
      </w:r>
      <w:r>
        <w:tab/>
      </w:r>
      <w:r>
        <w:tab/>
      </w:r>
      <w:r>
        <w:tab/>
      </w:r>
      <w:r>
        <w:tab/>
      </w:r>
      <w:r>
        <w:tab/>
        <w:t>Figure 2</w:t>
      </w:r>
      <w:r w:rsidR="00002D84">
        <w:t>1</w:t>
      </w:r>
      <w:r>
        <w:t>(b): R</w:t>
      </w:r>
    </w:p>
    <w:p w14:paraId="61110B19" w14:textId="07547A73" w:rsidR="00DA7895" w:rsidRDefault="00A234CD" w:rsidP="00A234CD">
      <w:pPr>
        <w:ind w:firstLine="0"/>
        <w:jc w:val="both"/>
      </w:pPr>
      <w:r>
        <w:t xml:space="preserve">We have used the same plot of </w:t>
      </w:r>
      <w:sdt>
        <w:sdtPr>
          <w:id w:val="1965609224"/>
          <w:citation/>
        </w:sdtPr>
        <w:sdtContent>
          <w:r>
            <w:fldChar w:fldCharType="begin"/>
          </w:r>
          <w:r>
            <w:instrText xml:space="preserve"> CITATION hou \l 1033 </w:instrText>
          </w:r>
          <w:r>
            <w:fldChar w:fldCharType="separate"/>
          </w:r>
          <w:r w:rsidRPr="00A234CD">
            <w:rPr>
              <w:noProof/>
            </w:rPr>
            <w:t>[11]</w:t>
          </w:r>
          <w:r>
            <w:fldChar w:fldCharType="end"/>
          </w:r>
        </w:sdtContent>
      </w:sdt>
      <w:r>
        <w:t xml:space="preserve"> but in the logarithmic scale for </w:t>
      </w:r>
      <w:r w:rsidR="00BB1F04">
        <w:t>more in-depth</w:t>
      </w:r>
      <w:r>
        <w:t xml:space="preserve"> analysis. </w:t>
      </w:r>
      <w:r w:rsidRPr="00A234CD">
        <w:t>The</w:t>
      </w:r>
      <w:r w:rsidRPr="00A234CD">
        <w:t xml:space="preserve"> time of the day and the borough are two of the most significant variables in predicting the ridership. </w:t>
      </w:r>
      <w:r>
        <w:t>I</w:t>
      </w:r>
      <w:r w:rsidRPr="00A234CD">
        <w:t xml:space="preserve"> </w:t>
      </w:r>
      <w:r w:rsidR="00BB1F04">
        <w:t>am</w:t>
      </w:r>
      <w:r w:rsidRPr="00A234CD">
        <w:t xml:space="preserve"> </w:t>
      </w:r>
      <w:r w:rsidR="00BB1F04">
        <w:t>evident</w:t>
      </w:r>
      <w:r w:rsidRPr="00A234CD">
        <w:t xml:space="preserve"> that the </w:t>
      </w:r>
      <w:r w:rsidR="00BB1F04">
        <w:t>four</w:t>
      </w:r>
      <w:r w:rsidRPr="00A234CD">
        <w:t xml:space="preserve"> </w:t>
      </w:r>
      <w:r w:rsidR="00BB1F04">
        <w:t>considerable</w:t>
      </w:r>
      <w:r w:rsidRPr="00A234CD">
        <w:t xml:space="preserve"> boroughs follow the same pattern. The same applies to Staten Island</w:t>
      </w:r>
      <w:r w:rsidR="00BB1F04">
        <w:t>,</w:t>
      </w:r>
      <w:r w:rsidRPr="00A234CD">
        <w:t xml:space="preserve"> but the values are much more </w:t>
      </w:r>
      <w:r w:rsidRPr="00A234CD">
        <w:t>disperse</w:t>
      </w:r>
      <w:r w:rsidRPr="00A234CD">
        <w:t>. Finally</w:t>
      </w:r>
      <w:r w:rsidR="00683690">
        <w:t>,</w:t>
      </w:r>
      <w:r w:rsidRPr="00A234CD">
        <w:t xml:space="preserve"> EWR seems to have a random demand</w:t>
      </w:r>
      <w:r w:rsidR="00BB1F04">
        <w:t>,</w:t>
      </w:r>
      <w:r w:rsidRPr="00A234CD">
        <w:t xml:space="preserve"> with </w:t>
      </w:r>
      <w:r w:rsidR="00763B62" w:rsidRPr="00A234CD">
        <w:t>most of</w:t>
      </w:r>
      <w:r w:rsidRPr="00A234CD">
        <w:t xml:space="preserve"> the values being zero with a few 1s and 2s</w:t>
      </w:r>
      <w:r w:rsidR="001D2432">
        <w:t>.</w:t>
      </w:r>
    </w:p>
    <w:p w14:paraId="4EEA3C9B" w14:textId="77777777" w:rsidR="00DA7895" w:rsidRDefault="00DA7895">
      <w:r>
        <w:br w:type="page"/>
      </w:r>
    </w:p>
    <w:p w14:paraId="5525FFD5" w14:textId="706C871D" w:rsidR="00F82876" w:rsidRDefault="00F82876" w:rsidP="00F82876">
      <w:pPr>
        <w:pStyle w:val="Heading3"/>
      </w:pPr>
      <w:r>
        <w:lastRenderedPageBreak/>
        <w:t>Day &amp; Time of the Day</w:t>
      </w:r>
    </w:p>
    <w:p w14:paraId="0E88471E" w14:textId="742F04E5" w:rsidR="00DA7895" w:rsidRPr="00DA7895" w:rsidRDefault="00DA7895" w:rsidP="00DA7895">
      <w:r>
        <w:t>This shows a tile plot of pickups of the city of Manhattan</w:t>
      </w:r>
      <w:sdt>
        <w:sdtPr>
          <w:id w:val="-1729372098"/>
          <w:citation/>
        </w:sdtPr>
        <w:sdtContent>
          <w:r w:rsidR="00D4748D">
            <w:fldChar w:fldCharType="begin"/>
          </w:r>
          <w:r w:rsidR="00D4748D">
            <w:instrText xml:space="preserve"> CITATION til \l 1033 </w:instrText>
          </w:r>
          <w:r w:rsidR="00D4748D">
            <w:fldChar w:fldCharType="separate"/>
          </w:r>
          <w:r w:rsidR="00D4748D">
            <w:rPr>
              <w:noProof/>
            </w:rPr>
            <w:t xml:space="preserve"> </w:t>
          </w:r>
          <w:r w:rsidR="00D4748D" w:rsidRPr="00D4748D">
            <w:rPr>
              <w:noProof/>
            </w:rPr>
            <w:t>[17]</w:t>
          </w:r>
          <w:r w:rsidR="00D4748D">
            <w:fldChar w:fldCharType="end"/>
          </w:r>
        </w:sdtContent>
      </w:sdt>
      <w:r>
        <w:t>.</w:t>
      </w:r>
    </w:p>
    <w:p w14:paraId="535470A7" w14:textId="4ADBBFC6" w:rsidR="008366CD" w:rsidRDefault="00DA7895" w:rsidP="00DA7895">
      <w:pPr>
        <w:ind w:firstLine="0"/>
        <w:jc w:val="center"/>
      </w:pPr>
      <w:r>
        <w:rPr>
          <w:noProof/>
        </w:rPr>
        <w:drawing>
          <wp:inline distT="0" distB="0" distL="0" distR="0" wp14:anchorId="4695A5CC" wp14:editId="20A4F697">
            <wp:extent cx="5292247" cy="2716234"/>
            <wp:effectExtent l="0" t="0" r="3810" b="8255"/>
            <wp:docPr id="49" name="Picture 4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99079" cy="2719740"/>
                    </a:xfrm>
                    <a:prstGeom prst="rect">
                      <a:avLst/>
                    </a:prstGeom>
                  </pic:spPr>
                </pic:pic>
              </a:graphicData>
            </a:graphic>
          </wp:inline>
        </w:drawing>
      </w:r>
    </w:p>
    <w:p w14:paraId="6B58EF0F" w14:textId="612D04D8" w:rsidR="00D4748D" w:rsidRDefault="00D4748D" w:rsidP="00DA7895">
      <w:pPr>
        <w:ind w:firstLine="0"/>
        <w:jc w:val="center"/>
        <w:rPr>
          <w:i/>
          <w:iCs/>
          <w:sz w:val="22"/>
          <w:szCs w:val="22"/>
        </w:rPr>
      </w:pPr>
      <w:r w:rsidRPr="00D4748D">
        <w:rPr>
          <w:i/>
          <w:iCs/>
          <w:sz w:val="22"/>
          <w:szCs w:val="22"/>
        </w:rPr>
        <w:t>Figure 2</w:t>
      </w:r>
      <w:r>
        <w:rPr>
          <w:i/>
          <w:iCs/>
          <w:sz w:val="22"/>
          <w:szCs w:val="22"/>
        </w:rPr>
        <w:t>2</w:t>
      </w:r>
    </w:p>
    <w:p w14:paraId="171FAD6F" w14:textId="1E691FB2" w:rsidR="00B5091A" w:rsidRDefault="00B5091A" w:rsidP="00B5091A">
      <w:pPr>
        <w:jc w:val="both"/>
      </w:pPr>
      <w:r w:rsidRPr="00B5091A">
        <w:t>In the above heat map</w:t>
      </w:r>
      <w:r w:rsidR="000C2287">
        <w:t>,</w:t>
      </w:r>
      <w:r w:rsidRPr="00B5091A">
        <w:t xml:space="preserve"> we can see the ridership through</w:t>
      </w:r>
      <w:r w:rsidR="00E42F95">
        <w:t>out</w:t>
      </w:r>
      <w:r w:rsidRPr="00B5091A">
        <w:t xml:space="preserve"> the week.</w:t>
      </w:r>
      <w:r>
        <w:t xml:space="preserve"> </w:t>
      </w:r>
      <w:r w:rsidRPr="00B5091A">
        <w:t>We can see the same pattern through</w:t>
      </w:r>
      <w:r w:rsidR="00E42F95">
        <w:t>out</w:t>
      </w:r>
      <w:r w:rsidRPr="00B5091A">
        <w:t xml:space="preserve"> the week</w:t>
      </w:r>
      <w:r w:rsidR="00E42F95">
        <w:t>,</w:t>
      </w:r>
      <w:r w:rsidRPr="00B5091A">
        <w:t xml:space="preserve"> with the demand rising from Monday onward, especially in the</w:t>
      </w:r>
      <w:r>
        <w:t xml:space="preserve"> </w:t>
      </w:r>
      <w:r w:rsidRPr="00B5091A">
        <w:t>afternoon/evening hours and peaking on Saturday.</w:t>
      </w:r>
      <w:r>
        <w:t xml:space="preserve"> </w:t>
      </w:r>
      <w:r w:rsidRPr="00B5091A">
        <w:t>We can also notice a transposition of the demand during Saturday and Sunday for 3-4 hours comparing to working days.</w:t>
      </w:r>
    </w:p>
    <w:p w14:paraId="10A23D20" w14:textId="26DFFE9E" w:rsidR="004C0E5E" w:rsidRDefault="004C0E5E" w:rsidP="004C0E5E">
      <w:pPr>
        <w:pStyle w:val="Heading3"/>
      </w:pPr>
      <w:r>
        <w:t>Working Vs. Non-Working Day</w:t>
      </w:r>
    </w:p>
    <w:p w14:paraId="7A37C30B" w14:textId="7A160190" w:rsidR="004C0E5E" w:rsidRDefault="00A213AC" w:rsidP="00A213AC">
      <w:pPr>
        <w:jc w:val="center"/>
      </w:pPr>
      <w:r>
        <w:rPr>
          <w:noProof/>
        </w:rPr>
        <w:drawing>
          <wp:inline distT="0" distB="0" distL="0" distR="0" wp14:anchorId="6735E637" wp14:editId="2CCE028F">
            <wp:extent cx="4058433" cy="2082982"/>
            <wp:effectExtent l="0" t="0" r="0" b="0"/>
            <wp:docPr id="50" name="Picture 50"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075902" cy="2091948"/>
                    </a:xfrm>
                    <a:prstGeom prst="rect">
                      <a:avLst/>
                    </a:prstGeom>
                  </pic:spPr>
                </pic:pic>
              </a:graphicData>
            </a:graphic>
          </wp:inline>
        </w:drawing>
      </w:r>
    </w:p>
    <w:p w14:paraId="6DEEF1D6" w14:textId="33539397" w:rsidR="00A213AC" w:rsidRDefault="00A213AC" w:rsidP="00A213AC">
      <w:pPr>
        <w:ind w:firstLine="0"/>
        <w:jc w:val="center"/>
        <w:rPr>
          <w:i/>
          <w:iCs/>
          <w:sz w:val="22"/>
          <w:szCs w:val="22"/>
        </w:rPr>
      </w:pPr>
      <w:r w:rsidRPr="00D4748D">
        <w:rPr>
          <w:i/>
          <w:iCs/>
          <w:sz w:val="22"/>
          <w:szCs w:val="22"/>
        </w:rPr>
        <w:t>Figure 2</w:t>
      </w:r>
      <w:r>
        <w:rPr>
          <w:i/>
          <w:iCs/>
          <w:sz w:val="22"/>
          <w:szCs w:val="22"/>
        </w:rPr>
        <w:t>3</w:t>
      </w:r>
    </w:p>
    <w:p w14:paraId="3946D890" w14:textId="259767C8" w:rsidR="00A213AC" w:rsidRDefault="005A58A8" w:rsidP="005A58A8">
      <w:pPr>
        <w:ind w:firstLine="0"/>
        <w:jc w:val="both"/>
      </w:pPr>
      <w:r>
        <w:rPr>
          <w:noProof/>
        </w:rPr>
        <w:lastRenderedPageBreak/>
        <w:drawing>
          <wp:anchor distT="0" distB="0" distL="114300" distR="114300" simplePos="0" relativeHeight="251658240" behindDoc="0" locked="0" layoutInCell="1" allowOverlap="1" wp14:anchorId="428F4CB8" wp14:editId="6B1444CC">
            <wp:simplePos x="0" y="0"/>
            <wp:positionH relativeFrom="column">
              <wp:posOffset>2878455</wp:posOffset>
            </wp:positionH>
            <wp:positionV relativeFrom="paragraph">
              <wp:posOffset>0</wp:posOffset>
            </wp:positionV>
            <wp:extent cx="3615055" cy="1759585"/>
            <wp:effectExtent l="0" t="0" r="4445" b="0"/>
            <wp:wrapSquare wrapText="bothSides"/>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5055" cy="1759585"/>
                    </a:xfrm>
                    <a:prstGeom prst="rect">
                      <a:avLst/>
                    </a:prstGeom>
                  </pic:spPr>
                </pic:pic>
              </a:graphicData>
            </a:graphic>
            <wp14:sizeRelH relativeFrom="margin">
              <wp14:pctWidth>0</wp14:pctWidth>
            </wp14:sizeRelH>
            <wp14:sizeRelV relativeFrom="margin">
              <wp14:pctHeight>0</wp14:pctHeight>
            </wp14:sizeRelV>
          </wp:anchor>
        </w:drawing>
      </w:r>
      <w:r w:rsidR="00903031">
        <w:t>This plot distinguishes between the effect of weekend or weekday on pickups</w:t>
      </w:r>
      <w:r>
        <w:t xml:space="preserve"> </w:t>
      </w:r>
      <w:sdt>
        <w:sdtPr>
          <w:id w:val="-145592138"/>
          <w:citation/>
        </w:sdtPr>
        <w:sdtContent>
          <w:r>
            <w:fldChar w:fldCharType="begin"/>
          </w:r>
          <w:r>
            <w:instrText xml:space="preserve"> CITATION hou1 \l 1033 </w:instrText>
          </w:r>
          <w:r>
            <w:fldChar w:fldCharType="separate"/>
          </w:r>
          <w:r w:rsidRPr="005A58A8">
            <w:rPr>
              <w:noProof/>
            </w:rPr>
            <w:t>[18]</w:t>
          </w:r>
          <w:r>
            <w:fldChar w:fldCharType="end"/>
          </w:r>
        </w:sdtContent>
      </w:sdt>
      <w:r w:rsidR="00903031">
        <w:t xml:space="preserve">. </w:t>
      </w:r>
      <w:r>
        <w:t xml:space="preserve">Previously we saw a split in the hourly </w:t>
      </w:r>
      <w:proofErr w:type="spellStart"/>
      <w:r>
        <w:t>pickup</w:t>
      </w:r>
      <w:proofErr w:type="spellEnd"/>
      <w:r>
        <w:t xml:space="preserve"> from 7-10 a.m. Figure 23 is the explanation</w:t>
      </w:r>
      <w:r w:rsidR="00E42F95">
        <w:t xml:space="preserve"> of</w:t>
      </w:r>
      <w:r>
        <w:t xml:space="preserve"> why there was a split before.</w:t>
      </w:r>
    </w:p>
    <w:p w14:paraId="3A0FDAC8" w14:textId="4A4BFDE9" w:rsidR="005A58A8" w:rsidRDefault="005A58A8" w:rsidP="004046EF">
      <w:pPr>
        <w:ind w:firstLine="0"/>
        <w:jc w:val="both"/>
      </w:pPr>
    </w:p>
    <w:p w14:paraId="6058A098" w14:textId="7EBBEB6A" w:rsidR="004046EF" w:rsidRDefault="004046EF" w:rsidP="004046EF">
      <w:pPr>
        <w:pStyle w:val="Heading2"/>
      </w:pPr>
      <w:r>
        <w:t>Multivariate Analysis</w:t>
      </w:r>
    </w:p>
    <w:p w14:paraId="57A50086" w14:textId="40F62ACB" w:rsidR="004046EF" w:rsidRPr="004046EF" w:rsidRDefault="00A70B2B" w:rsidP="004046EF">
      <w:pPr>
        <w:ind w:firstLine="0"/>
        <w:jc w:val="both"/>
      </w:pPr>
      <w:r>
        <w:t>Some indications</w:t>
      </w:r>
      <w:r w:rsidR="004046EF" w:rsidRPr="004046EF">
        <w:t xml:space="preserve"> became clear facts during this section.</w:t>
      </w:r>
    </w:p>
    <w:p w14:paraId="7011FEA0" w14:textId="3ED47348" w:rsidR="004046EF" w:rsidRPr="004046EF" w:rsidRDefault="004046EF" w:rsidP="004046EF">
      <w:pPr>
        <w:pStyle w:val="ListParagraph"/>
        <w:numPr>
          <w:ilvl w:val="0"/>
          <w:numId w:val="18"/>
        </w:numPr>
        <w:jc w:val="both"/>
      </w:pPr>
      <w:r w:rsidRPr="004046EF">
        <w:t>There is a clear pattern of ridership, both during the day and during the week</w:t>
      </w:r>
      <w:r w:rsidR="00A70B2B">
        <w:t>,</w:t>
      </w:r>
      <w:r w:rsidRPr="004046EF">
        <w:t xml:space="preserve"> followed by the four major boroughs.</w:t>
      </w:r>
    </w:p>
    <w:p w14:paraId="7D623A2E" w14:textId="2564D6F9" w:rsidR="004046EF" w:rsidRDefault="004046EF" w:rsidP="004046EF">
      <w:pPr>
        <w:pStyle w:val="ListParagraph"/>
        <w:numPr>
          <w:ilvl w:val="0"/>
          <w:numId w:val="18"/>
        </w:numPr>
        <w:jc w:val="both"/>
      </w:pPr>
      <w:r w:rsidRPr="004046EF">
        <w:t>Holidays and weekends change the ridership through the day</w:t>
      </w:r>
      <w:r>
        <w:t>,</w:t>
      </w:r>
      <w:r w:rsidRPr="004046EF">
        <w:t xml:space="preserve"> but they do not have any significant effect on the total daily ridership.</w:t>
      </w:r>
    </w:p>
    <w:p w14:paraId="2897D5DE" w14:textId="1F93C656" w:rsidR="00A70B2B" w:rsidRPr="004046EF" w:rsidRDefault="00A70B2B" w:rsidP="004046EF">
      <w:pPr>
        <w:pStyle w:val="ListParagraph"/>
        <w:numPr>
          <w:ilvl w:val="0"/>
          <w:numId w:val="18"/>
        </w:numPr>
        <w:jc w:val="both"/>
      </w:pPr>
      <w:r w:rsidRPr="00A70B2B">
        <w:t xml:space="preserve">Surprisingly, there is not a single weather variable affecting the ridership. I was expecting that rainy day or </w:t>
      </w:r>
      <w:r>
        <w:t>freezing</w:t>
      </w:r>
      <w:r w:rsidRPr="00A70B2B">
        <w:t xml:space="preserve"> days to have a positive impact on the ridership</w:t>
      </w:r>
      <w:r>
        <w:t>,</w:t>
      </w:r>
      <w:r w:rsidRPr="00A70B2B">
        <w:t xml:space="preserve"> but there are no </w:t>
      </w:r>
      <w:r>
        <w:t>pieces of evidence</w:t>
      </w:r>
      <w:r w:rsidRPr="00A70B2B">
        <w:t xml:space="preserve"> to support my intuition.</w:t>
      </w:r>
    </w:p>
    <w:p w14:paraId="0A434250" w14:textId="77777777" w:rsidR="004046EF" w:rsidRPr="004046EF" w:rsidRDefault="004046EF" w:rsidP="004046EF"/>
    <w:sdt>
      <w:sdtPr>
        <w:rPr>
          <w:rFonts w:asciiTheme="minorHAnsi" w:eastAsiaTheme="minorEastAsia" w:hAnsiTheme="minorHAnsi" w:cstheme="minorBidi"/>
        </w:rPr>
        <w:id w:val="62297111"/>
        <w:docPartObj>
          <w:docPartGallery w:val="Bibliographies"/>
          <w:docPartUnique/>
        </w:docPartObj>
      </w:sdtPr>
      <w:sdtEndPr/>
      <w:sdtContent>
        <w:p w14:paraId="25F22C36" w14:textId="771F1AB7" w:rsidR="00E81978" w:rsidRDefault="00305665">
          <w:pPr>
            <w:pStyle w:val="SectionTitle"/>
          </w:pPr>
          <w:r>
            <w:rPr>
              <w:rFonts w:asciiTheme="minorHAnsi" w:eastAsiaTheme="minorEastAsia" w:hAnsiTheme="minorHAnsi" w:cstheme="minorBidi"/>
            </w:rPr>
            <w:t xml:space="preserve">Code </w:t>
          </w:r>
          <w:r w:rsidR="005D3A03">
            <w:t>References</w:t>
          </w:r>
        </w:p>
        <w:p w14:paraId="418DDF69" w14:textId="713F65E8" w:rsidR="00E65AA7" w:rsidRPr="00466B03" w:rsidRDefault="00CA7DB1" w:rsidP="00305665">
          <w:pPr>
            <w:pStyle w:val="Bibliography"/>
            <w:ind w:left="0" w:firstLine="0"/>
            <w:rPr>
              <w:i/>
              <w:iCs/>
              <w:noProof/>
            </w:rPr>
          </w:pPr>
          <w:sdt>
            <w:sdtPr>
              <w:rPr>
                <w:noProof/>
              </w:rPr>
              <w:id w:val="-1816784575"/>
              <w:citation/>
            </w:sdtPr>
            <w:sdtEndPr>
              <w:rPr>
                <w:i/>
                <w:iCs/>
              </w:rPr>
            </w:sdtEndPr>
            <w:sdtContent>
              <w:r w:rsidR="00E65AA7" w:rsidRPr="00C51622">
                <w:rPr>
                  <w:noProof/>
                </w:rPr>
                <w:fldChar w:fldCharType="begin"/>
              </w:r>
              <w:r w:rsidR="00E65AA7" w:rsidRPr="00C51622">
                <w:rPr>
                  <w:noProof/>
                  <w:lang w:val="en-CA"/>
                </w:rPr>
                <w:instrText xml:space="preserve"> CITATION Dat \l 4105 </w:instrText>
              </w:r>
              <w:r w:rsidR="00E65AA7" w:rsidRPr="00C51622">
                <w:rPr>
                  <w:noProof/>
                </w:rPr>
                <w:fldChar w:fldCharType="separate"/>
              </w:r>
              <w:r w:rsidR="00C16812" w:rsidRPr="00C16812">
                <w:rPr>
                  <w:noProof/>
                  <w:lang w:val="en-CA"/>
                </w:rPr>
                <w:t>[1]</w:t>
              </w:r>
              <w:r w:rsidR="00E65AA7" w:rsidRPr="00C51622">
                <w:rPr>
                  <w:noProof/>
                </w:rPr>
                <w:fldChar w:fldCharType="end"/>
              </w:r>
            </w:sdtContent>
          </w:sdt>
          <w:r w:rsidR="00E65AA7" w:rsidRPr="00466B03">
            <w:rPr>
              <w:i/>
              <w:iCs/>
              <w:noProof/>
            </w:rPr>
            <w:t xml:space="preserve"> data_cleaning.py</w:t>
          </w:r>
        </w:p>
        <w:p w14:paraId="2FA612D0" w14:textId="5DEE3E8D" w:rsidR="00466B03" w:rsidRDefault="00CA7DB1" w:rsidP="00466B03">
          <w:pPr>
            <w:ind w:firstLine="0"/>
            <w:rPr>
              <w:i/>
              <w:iCs/>
            </w:rPr>
          </w:pPr>
          <w:sdt>
            <w:sdtPr>
              <w:rPr>
                <w:i/>
                <w:iCs/>
              </w:rPr>
              <w:id w:val="712394589"/>
              <w:citation/>
            </w:sdtPr>
            <w:sdtEndPr/>
            <w:sdtContent>
              <w:r w:rsidR="00466B03" w:rsidRPr="00C51622">
                <w:fldChar w:fldCharType="begin"/>
              </w:r>
              <w:r w:rsidR="00466B03" w:rsidRPr="00C51622">
                <w:rPr>
                  <w:lang w:val="en-CA"/>
                </w:rPr>
                <w:instrText xml:space="preserve"> CITATION pic \l 4105 </w:instrText>
              </w:r>
              <w:r w:rsidR="00466B03" w:rsidRPr="00C51622">
                <w:fldChar w:fldCharType="separate"/>
              </w:r>
              <w:r w:rsidR="00C16812" w:rsidRPr="00C16812">
                <w:rPr>
                  <w:noProof/>
                  <w:lang w:val="en-CA"/>
                </w:rPr>
                <w:t>[2]</w:t>
              </w:r>
              <w:r w:rsidR="00466B03" w:rsidRPr="00C51622">
                <w:fldChar w:fldCharType="end"/>
              </w:r>
            </w:sdtContent>
          </w:sdt>
          <w:r w:rsidR="00466B03" w:rsidRPr="00466B03">
            <w:rPr>
              <w:i/>
              <w:iCs/>
            </w:rPr>
            <w:t xml:space="preserve"> pickups_per_day.py</w:t>
          </w:r>
          <w:r w:rsidR="003B7318">
            <w:rPr>
              <w:i/>
              <w:iCs/>
            </w:rPr>
            <w:t>;</w:t>
          </w:r>
          <w:r w:rsidR="001B090D">
            <w:rPr>
              <w:i/>
              <w:iCs/>
            </w:rPr>
            <w:t xml:space="preserve"> </w:t>
          </w:r>
          <w:proofErr w:type="spellStart"/>
          <w:r w:rsidR="001B090D">
            <w:rPr>
              <w:i/>
              <w:iCs/>
            </w:rPr>
            <w:t>pickups_per_</w:t>
          </w:r>
          <w:proofErr w:type="gramStart"/>
          <w:r w:rsidR="001B090D">
            <w:rPr>
              <w:i/>
              <w:iCs/>
            </w:rPr>
            <w:t>day.R</w:t>
          </w:r>
          <w:proofErr w:type="spellEnd"/>
          <w:proofErr w:type="gramEnd"/>
        </w:p>
        <w:p w14:paraId="21B4D8C6" w14:textId="3AB575DB" w:rsidR="003B7318" w:rsidRDefault="00CA7DB1" w:rsidP="00466B03">
          <w:pPr>
            <w:ind w:firstLine="0"/>
            <w:rPr>
              <w:i/>
              <w:iCs/>
            </w:rPr>
          </w:pPr>
          <w:sdt>
            <w:sdtPr>
              <w:rPr>
                <w:i/>
                <w:iCs/>
              </w:rPr>
              <w:id w:val="-800153149"/>
              <w:citation/>
            </w:sdtPr>
            <w:sdtEndPr/>
            <w:sdtContent>
              <w:r w:rsidR="003B7318">
                <w:rPr>
                  <w:i/>
                  <w:iCs/>
                </w:rPr>
                <w:fldChar w:fldCharType="begin"/>
              </w:r>
              <w:r w:rsidR="003B7318">
                <w:rPr>
                  <w:i/>
                  <w:iCs/>
                  <w:lang w:val="en-CA"/>
                </w:rPr>
                <w:instrText xml:space="preserve"> CITATION pic1 \l 4105 </w:instrText>
              </w:r>
              <w:r w:rsidR="003B7318">
                <w:rPr>
                  <w:i/>
                  <w:iCs/>
                </w:rPr>
                <w:fldChar w:fldCharType="separate"/>
              </w:r>
              <w:r w:rsidR="00C16812" w:rsidRPr="00C16812">
                <w:rPr>
                  <w:noProof/>
                  <w:lang w:val="en-CA"/>
                </w:rPr>
                <w:t>[3]</w:t>
              </w:r>
              <w:r w:rsidR="003B7318">
                <w:rPr>
                  <w:i/>
                  <w:iCs/>
                </w:rPr>
                <w:fldChar w:fldCharType="end"/>
              </w:r>
            </w:sdtContent>
          </w:sdt>
          <w:r w:rsidR="003B7318">
            <w:rPr>
              <w:i/>
              <w:iCs/>
            </w:rPr>
            <w:t xml:space="preserve"> pickups_per_day_2.py; pickups_per_day_</w:t>
          </w:r>
          <w:proofErr w:type="gramStart"/>
          <w:r w:rsidR="003B7318">
            <w:rPr>
              <w:i/>
              <w:iCs/>
            </w:rPr>
            <w:t>2.R</w:t>
          </w:r>
          <w:proofErr w:type="gramEnd"/>
        </w:p>
        <w:p w14:paraId="2337DD40" w14:textId="7367F0CC" w:rsidR="00A3022D" w:rsidRDefault="00CA7DB1" w:rsidP="00E65AA7">
          <w:pPr>
            <w:ind w:firstLine="0"/>
            <w:rPr>
              <w:i/>
              <w:iCs/>
            </w:rPr>
          </w:pPr>
          <w:sdt>
            <w:sdtPr>
              <w:id w:val="1147863301"/>
              <w:citation/>
            </w:sdtPr>
            <w:sdtEndPr/>
            <w:sdtContent>
              <w:r w:rsidR="00C51622">
                <w:fldChar w:fldCharType="begin"/>
              </w:r>
              <w:r w:rsidR="00C51622">
                <w:rPr>
                  <w:lang w:val="en-CA"/>
                </w:rPr>
                <w:instrText xml:space="preserve"> CITATION pic2 \l 4105 </w:instrText>
              </w:r>
              <w:r w:rsidR="00C51622">
                <w:fldChar w:fldCharType="separate"/>
              </w:r>
              <w:r w:rsidR="00C16812" w:rsidRPr="00C16812">
                <w:rPr>
                  <w:noProof/>
                  <w:lang w:val="en-CA"/>
                </w:rPr>
                <w:t>[4]</w:t>
              </w:r>
              <w:r w:rsidR="00C51622">
                <w:fldChar w:fldCharType="end"/>
              </w:r>
            </w:sdtContent>
          </w:sdt>
          <w:r w:rsidR="00C51622">
            <w:t xml:space="preserve"> </w:t>
          </w:r>
          <w:r w:rsidR="00C51622">
            <w:rPr>
              <w:i/>
              <w:iCs/>
            </w:rPr>
            <w:t xml:space="preserve">pickups_per_day_borough.py; </w:t>
          </w:r>
          <w:proofErr w:type="spellStart"/>
          <w:r w:rsidR="00C51622">
            <w:rPr>
              <w:i/>
              <w:iCs/>
            </w:rPr>
            <w:t>pickups_per_day_</w:t>
          </w:r>
          <w:proofErr w:type="gramStart"/>
          <w:r w:rsidR="00C51622">
            <w:rPr>
              <w:i/>
              <w:iCs/>
            </w:rPr>
            <w:t>borough.R</w:t>
          </w:r>
          <w:proofErr w:type="spellEnd"/>
          <w:proofErr w:type="gramEnd"/>
        </w:p>
        <w:p w14:paraId="091B181B" w14:textId="409D9770" w:rsidR="000954B1" w:rsidRDefault="00CA7DB1" w:rsidP="00E65AA7">
          <w:pPr>
            <w:ind w:firstLine="0"/>
            <w:rPr>
              <w:i/>
              <w:iCs/>
            </w:rPr>
          </w:pPr>
          <w:sdt>
            <w:sdtPr>
              <w:id w:val="-1422096417"/>
              <w:citation/>
            </w:sdtPr>
            <w:sdtEndPr/>
            <w:sdtContent>
              <w:r w:rsidR="00A3022D">
                <w:fldChar w:fldCharType="begin"/>
              </w:r>
              <w:r w:rsidR="00A3022D">
                <w:rPr>
                  <w:i/>
                  <w:iCs/>
                  <w:lang w:val="en-CA"/>
                </w:rPr>
                <w:instrText xml:space="preserve"> CITATION pic3 \l 4105 </w:instrText>
              </w:r>
              <w:r w:rsidR="00A3022D">
                <w:fldChar w:fldCharType="separate"/>
              </w:r>
              <w:r w:rsidR="00C16812" w:rsidRPr="00C16812">
                <w:rPr>
                  <w:noProof/>
                  <w:lang w:val="en-CA"/>
                </w:rPr>
                <w:t>[6]</w:t>
              </w:r>
              <w:r w:rsidR="00A3022D">
                <w:fldChar w:fldCharType="end"/>
              </w:r>
            </w:sdtContent>
          </w:sdt>
          <w:r w:rsidR="00A3022D">
            <w:t xml:space="preserve"> </w:t>
          </w:r>
          <w:r w:rsidR="00883FB2">
            <w:rPr>
              <w:i/>
              <w:iCs/>
            </w:rPr>
            <w:t xml:space="preserve">pickups_each_month.py; </w:t>
          </w:r>
          <w:proofErr w:type="spellStart"/>
          <w:r w:rsidR="00883FB2">
            <w:rPr>
              <w:i/>
              <w:iCs/>
            </w:rPr>
            <w:t>pickups_each_</w:t>
          </w:r>
          <w:proofErr w:type="gramStart"/>
          <w:r w:rsidR="00883FB2">
            <w:rPr>
              <w:i/>
              <w:iCs/>
            </w:rPr>
            <w:t>month.R</w:t>
          </w:r>
          <w:proofErr w:type="spellEnd"/>
          <w:proofErr w:type="gramEnd"/>
        </w:p>
        <w:p w14:paraId="406DE8F3" w14:textId="3778A6DA" w:rsidR="00883FB2" w:rsidRDefault="00CA7DB1" w:rsidP="00883FB2">
          <w:pPr>
            <w:ind w:firstLine="0"/>
            <w:rPr>
              <w:i/>
              <w:iCs/>
            </w:rPr>
          </w:pPr>
          <w:sdt>
            <w:sdtPr>
              <w:id w:val="-1623448554"/>
              <w:citation/>
            </w:sdtPr>
            <w:sdtEndPr/>
            <w:sdtContent>
              <w:r w:rsidR="000954B1">
                <w:fldChar w:fldCharType="begin"/>
              </w:r>
              <w:r w:rsidR="000954B1">
                <w:rPr>
                  <w:i/>
                  <w:iCs/>
                  <w:lang w:val="en-CA"/>
                </w:rPr>
                <w:instrText xml:space="preserve"> CITATION pic4 \l 4105 </w:instrText>
              </w:r>
              <w:r w:rsidR="000954B1">
                <w:fldChar w:fldCharType="separate"/>
              </w:r>
              <w:r w:rsidR="00C16812" w:rsidRPr="00C16812">
                <w:rPr>
                  <w:noProof/>
                  <w:lang w:val="en-CA"/>
                </w:rPr>
                <w:t>[5]</w:t>
              </w:r>
              <w:r w:rsidR="000954B1">
                <w:fldChar w:fldCharType="end"/>
              </w:r>
            </w:sdtContent>
          </w:sdt>
          <w:r w:rsidR="000954B1">
            <w:t xml:space="preserve"> </w:t>
          </w:r>
          <w:proofErr w:type="spellStart"/>
          <w:r w:rsidR="00883FB2" w:rsidRPr="00A3022D">
            <w:rPr>
              <w:i/>
              <w:iCs/>
            </w:rPr>
            <w:t>pickups_each_</w:t>
          </w:r>
          <w:proofErr w:type="gramStart"/>
          <w:r w:rsidR="00883FB2" w:rsidRPr="00A3022D">
            <w:rPr>
              <w:i/>
              <w:iCs/>
            </w:rPr>
            <w:t>borough.R</w:t>
          </w:r>
          <w:proofErr w:type="spellEnd"/>
          <w:proofErr w:type="gramEnd"/>
        </w:p>
        <w:p w14:paraId="0266FB15" w14:textId="73344910" w:rsidR="00883FB2" w:rsidRDefault="00CA7DB1" w:rsidP="00E65AA7">
          <w:pPr>
            <w:ind w:firstLine="0"/>
            <w:rPr>
              <w:i/>
              <w:iCs/>
            </w:rPr>
          </w:pPr>
          <w:sdt>
            <w:sdtPr>
              <w:id w:val="7792126"/>
              <w:citation/>
            </w:sdtPr>
            <w:sdtEndPr/>
            <w:sdtContent>
              <w:r w:rsidR="00D86B5F">
                <w:fldChar w:fldCharType="begin"/>
              </w:r>
              <w:r w:rsidR="00D86B5F">
                <w:rPr>
                  <w:lang w:val="en-CA"/>
                </w:rPr>
                <w:instrText xml:space="preserve"> CITATION wea \l 4105 </w:instrText>
              </w:r>
              <w:r w:rsidR="00D86B5F">
                <w:fldChar w:fldCharType="separate"/>
              </w:r>
              <w:r w:rsidR="00C16812" w:rsidRPr="00C16812">
                <w:rPr>
                  <w:noProof/>
                  <w:lang w:val="en-CA"/>
                </w:rPr>
                <w:t>[7]</w:t>
              </w:r>
              <w:r w:rsidR="00D86B5F">
                <w:fldChar w:fldCharType="end"/>
              </w:r>
            </w:sdtContent>
          </w:sdt>
          <w:r w:rsidR="00D86B5F">
            <w:t xml:space="preserve"> </w:t>
          </w:r>
          <w:r w:rsidR="00D86B5F" w:rsidRPr="00D86B5F">
            <w:rPr>
              <w:i/>
              <w:iCs/>
            </w:rPr>
            <w:t xml:space="preserve">weather.py; </w:t>
          </w:r>
          <w:proofErr w:type="spellStart"/>
          <w:proofErr w:type="gramStart"/>
          <w:r w:rsidR="00D86B5F" w:rsidRPr="00D86B5F">
            <w:rPr>
              <w:i/>
              <w:iCs/>
            </w:rPr>
            <w:t>weather.R</w:t>
          </w:r>
          <w:proofErr w:type="spellEnd"/>
          <w:proofErr w:type="gramEnd"/>
        </w:p>
        <w:p w14:paraId="4CECC532" w14:textId="6FC50ADF" w:rsidR="00D96265" w:rsidRDefault="00CA7DB1" w:rsidP="00E65AA7">
          <w:pPr>
            <w:ind w:firstLine="0"/>
            <w:rPr>
              <w:i/>
              <w:iCs/>
            </w:rPr>
          </w:pPr>
          <w:sdt>
            <w:sdtPr>
              <w:id w:val="249247809"/>
              <w:citation/>
            </w:sdtPr>
            <w:sdtEndPr/>
            <w:sdtContent>
              <w:r w:rsidR="00D96265">
                <w:fldChar w:fldCharType="begin"/>
              </w:r>
              <w:r w:rsidR="00D96265">
                <w:rPr>
                  <w:i/>
                  <w:iCs/>
                  <w:lang w:val="en-CA"/>
                </w:rPr>
                <w:instrText xml:space="preserve"> CITATION sca \l 4105 </w:instrText>
              </w:r>
              <w:r w:rsidR="00D96265">
                <w:fldChar w:fldCharType="separate"/>
              </w:r>
              <w:r w:rsidR="00C16812" w:rsidRPr="00C16812">
                <w:rPr>
                  <w:noProof/>
                  <w:lang w:val="en-CA"/>
                </w:rPr>
                <w:t>[8]</w:t>
              </w:r>
              <w:r w:rsidR="00D96265">
                <w:fldChar w:fldCharType="end"/>
              </w:r>
            </w:sdtContent>
          </w:sdt>
          <w:r w:rsidR="00D96265">
            <w:t xml:space="preserve"> </w:t>
          </w:r>
          <w:proofErr w:type="spellStart"/>
          <w:r w:rsidR="00D96265" w:rsidRPr="00D96265">
            <w:rPr>
              <w:i/>
              <w:iCs/>
            </w:rPr>
            <w:t>scatter_pickup_</w:t>
          </w:r>
          <w:proofErr w:type="gramStart"/>
          <w:r w:rsidR="00D96265" w:rsidRPr="00D96265">
            <w:rPr>
              <w:i/>
              <w:iCs/>
            </w:rPr>
            <w:t>all</w:t>
          </w:r>
          <w:r w:rsidR="00D96265">
            <w:rPr>
              <w:i/>
              <w:iCs/>
            </w:rPr>
            <w:t>.R</w:t>
          </w:r>
          <w:proofErr w:type="spellEnd"/>
          <w:proofErr w:type="gramEnd"/>
        </w:p>
        <w:p w14:paraId="0AB93247" w14:textId="1BAAEC47" w:rsidR="00380AD1" w:rsidRDefault="00CA7DB1" w:rsidP="00E65AA7">
          <w:pPr>
            <w:ind w:firstLine="0"/>
            <w:rPr>
              <w:i/>
              <w:iCs/>
            </w:rPr>
          </w:pPr>
          <w:sdt>
            <w:sdtPr>
              <w:id w:val="682250663"/>
              <w:citation/>
            </w:sdtPr>
            <w:sdtEndPr/>
            <w:sdtContent>
              <w:r w:rsidR="00380AD1">
                <w:fldChar w:fldCharType="begin"/>
              </w:r>
              <w:r w:rsidR="00380AD1">
                <w:rPr>
                  <w:i/>
                  <w:iCs/>
                  <w:lang w:val="en-CA"/>
                </w:rPr>
                <w:instrText xml:space="preserve"> CITATION wee \l 4105 </w:instrText>
              </w:r>
              <w:r w:rsidR="00380AD1">
                <w:fldChar w:fldCharType="separate"/>
              </w:r>
              <w:r w:rsidR="00C16812" w:rsidRPr="00C16812">
                <w:rPr>
                  <w:noProof/>
                  <w:lang w:val="en-CA"/>
                </w:rPr>
                <w:t>[10]</w:t>
              </w:r>
              <w:r w:rsidR="00380AD1">
                <w:fldChar w:fldCharType="end"/>
              </w:r>
            </w:sdtContent>
          </w:sdt>
          <w:r w:rsidR="00380AD1">
            <w:t xml:space="preserve"> </w:t>
          </w:r>
          <w:r w:rsidR="004E2154">
            <w:rPr>
              <w:i/>
              <w:iCs/>
            </w:rPr>
            <w:t xml:space="preserve">scatter_pickup.py; </w:t>
          </w:r>
          <w:proofErr w:type="spellStart"/>
          <w:r w:rsidR="004E2154">
            <w:rPr>
              <w:i/>
              <w:iCs/>
            </w:rPr>
            <w:t>scatter_</w:t>
          </w:r>
          <w:proofErr w:type="gramStart"/>
          <w:r w:rsidR="004E2154">
            <w:rPr>
              <w:i/>
              <w:iCs/>
            </w:rPr>
            <w:t>pickup.R</w:t>
          </w:r>
          <w:proofErr w:type="spellEnd"/>
          <w:proofErr w:type="gramEnd"/>
        </w:p>
        <w:p w14:paraId="6EFC4580" w14:textId="544CDF1D" w:rsidR="004E2154" w:rsidRPr="00380AD1" w:rsidRDefault="00CA7DB1" w:rsidP="004E2154">
          <w:pPr>
            <w:ind w:firstLine="0"/>
            <w:rPr>
              <w:i/>
              <w:iCs/>
            </w:rPr>
          </w:pPr>
          <w:sdt>
            <w:sdtPr>
              <w:rPr>
                <w:i/>
                <w:iCs/>
              </w:rPr>
              <w:id w:val="-1187047332"/>
              <w:citation/>
            </w:sdtPr>
            <w:sdtEndPr/>
            <w:sdtContent>
              <w:r w:rsidR="00773BAA">
                <w:rPr>
                  <w:i/>
                  <w:iCs/>
                </w:rPr>
                <w:fldChar w:fldCharType="begin"/>
              </w:r>
              <w:r w:rsidR="00773BAA">
                <w:rPr>
                  <w:i/>
                  <w:iCs/>
                  <w:lang w:val="en-CA"/>
                </w:rPr>
                <w:instrText xml:space="preserve"> CITATION sca1 \l 4105 </w:instrText>
              </w:r>
              <w:r w:rsidR="00773BAA">
                <w:rPr>
                  <w:i/>
                  <w:iCs/>
                </w:rPr>
                <w:fldChar w:fldCharType="separate"/>
              </w:r>
              <w:r w:rsidR="00C16812" w:rsidRPr="00C16812">
                <w:rPr>
                  <w:noProof/>
                  <w:lang w:val="en-CA"/>
                </w:rPr>
                <w:t>[9]</w:t>
              </w:r>
              <w:r w:rsidR="00773BAA">
                <w:rPr>
                  <w:i/>
                  <w:iCs/>
                </w:rPr>
                <w:fldChar w:fldCharType="end"/>
              </w:r>
            </w:sdtContent>
          </w:sdt>
          <w:r w:rsidR="00773BAA">
            <w:rPr>
              <w:i/>
              <w:iCs/>
            </w:rPr>
            <w:t xml:space="preserve"> </w:t>
          </w:r>
          <w:r w:rsidR="004E2154">
            <w:rPr>
              <w:i/>
              <w:iCs/>
            </w:rPr>
            <w:t xml:space="preserve">weekly_pickup.py; </w:t>
          </w:r>
          <w:proofErr w:type="spellStart"/>
          <w:r w:rsidR="004E2154">
            <w:rPr>
              <w:i/>
              <w:iCs/>
            </w:rPr>
            <w:t>weekly_</w:t>
          </w:r>
          <w:proofErr w:type="gramStart"/>
          <w:r w:rsidR="004E2154">
            <w:rPr>
              <w:i/>
              <w:iCs/>
            </w:rPr>
            <w:t>pickup.R</w:t>
          </w:r>
          <w:proofErr w:type="spellEnd"/>
          <w:proofErr w:type="gramEnd"/>
        </w:p>
        <w:p w14:paraId="4AD741B0" w14:textId="4724057D" w:rsidR="00773BAA" w:rsidRDefault="00CA7DB1" w:rsidP="00E65AA7">
          <w:pPr>
            <w:ind w:firstLine="0"/>
            <w:rPr>
              <w:i/>
              <w:iCs/>
            </w:rPr>
          </w:pPr>
          <w:sdt>
            <w:sdtPr>
              <w:rPr>
                <w:i/>
                <w:iCs/>
              </w:rPr>
              <w:id w:val="1010645718"/>
              <w:citation/>
            </w:sdtPr>
            <w:sdtEndPr/>
            <w:sdtContent>
              <w:r w:rsidR="00BE137D">
                <w:rPr>
                  <w:i/>
                  <w:iCs/>
                </w:rPr>
                <w:fldChar w:fldCharType="begin"/>
              </w:r>
              <w:r w:rsidR="00BE137D">
                <w:rPr>
                  <w:i/>
                  <w:iCs/>
                  <w:lang w:val="en-CA"/>
                </w:rPr>
                <w:instrText xml:space="preserve"> CITATION hou \l 4105 </w:instrText>
              </w:r>
              <w:r w:rsidR="00BE137D">
                <w:rPr>
                  <w:i/>
                  <w:iCs/>
                </w:rPr>
                <w:fldChar w:fldCharType="separate"/>
              </w:r>
              <w:r w:rsidR="00C16812" w:rsidRPr="00C16812">
                <w:rPr>
                  <w:noProof/>
                  <w:lang w:val="en-CA"/>
                </w:rPr>
                <w:t>[11]</w:t>
              </w:r>
              <w:r w:rsidR="00BE137D">
                <w:rPr>
                  <w:i/>
                  <w:iCs/>
                </w:rPr>
                <w:fldChar w:fldCharType="end"/>
              </w:r>
            </w:sdtContent>
          </w:sdt>
          <w:r w:rsidR="00BE137D">
            <w:rPr>
              <w:i/>
              <w:iCs/>
            </w:rPr>
            <w:t xml:space="preserve"> hourly_pickup.py; </w:t>
          </w:r>
          <w:proofErr w:type="spellStart"/>
          <w:r w:rsidR="00BE137D">
            <w:rPr>
              <w:i/>
              <w:iCs/>
            </w:rPr>
            <w:t>hourly_</w:t>
          </w:r>
          <w:proofErr w:type="gramStart"/>
          <w:r w:rsidR="00BE137D">
            <w:rPr>
              <w:i/>
              <w:iCs/>
            </w:rPr>
            <w:t>pickup.R</w:t>
          </w:r>
          <w:proofErr w:type="spellEnd"/>
          <w:proofErr w:type="gramEnd"/>
        </w:p>
        <w:p w14:paraId="4BF35876" w14:textId="2543895E" w:rsidR="00C20AC0" w:rsidRDefault="00CA7DB1" w:rsidP="00E65AA7">
          <w:pPr>
            <w:ind w:firstLine="0"/>
            <w:rPr>
              <w:i/>
              <w:iCs/>
            </w:rPr>
          </w:pPr>
          <w:sdt>
            <w:sdtPr>
              <w:rPr>
                <w:i/>
                <w:iCs/>
              </w:rPr>
              <w:id w:val="1167066115"/>
              <w:citation/>
            </w:sdtPr>
            <w:sdtEndPr/>
            <w:sdtContent>
              <w:r w:rsidR="00C20AC0">
                <w:rPr>
                  <w:i/>
                  <w:iCs/>
                </w:rPr>
                <w:fldChar w:fldCharType="begin"/>
              </w:r>
              <w:r w:rsidR="00C20AC0">
                <w:rPr>
                  <w:i/>
                  <w:iCs/>
                  <w:lang w:val="en-CA"/>
                </w:rPr>
                <w:instrText xml:space="preserve"> CITATION wor \l 4105 </w:instrText>
              </w:r>
              <w:r w:rsidR="00C20AC0">
                <w:rPr>
                  <w:i/>
                  <w:iCs/>
                </w:rPr>
                <w:fldChar w:fldCharType="separate"/>
              </w:r>
              <w:r w:rsidR="00C20AC0" w:rsidRPr="00C20AC0">
                <w:rPr>
                  <w:noProof/>
                  <w:lang w:val="en-CA"/>
                </w:rPr>
                <w:t>[12]</w:t>
              </w:r>
              <w:r w:rsidR="00C20AC0">
                <w:rPr>
                  <w:i/>
                  <w:iCs/>
                </w:rPr>
                <w:fldChar w:fldCharType="end"/>
              </w:r>
            </w:sdtContent>
          </w:sdt>
          <w:r w:rsidR="00C20AC0">
            <w:rPr>
              <w:i/>
              <w:iCs/>
            </w:rPr>
            <w:t xml:space="preserve"> working_day.py</w:t>
          </w:r>
        </w:p>
        <w:p w14:paraId="2AF9984B" w14:textId="36C35A76" w:rsidR="00DE2696" w:rsidRDefault="00DE2696" w:rsidP="00E65AA7">
          <w:pPr>
            <w:ind w:firstLine="0"/>
            <w:rPr>
              <w:i/>
              <w:iCs/>
            </w:rPr>
          </w:pPr>
          <w:sdt>
            <w:sdtPr>
              <w:rPr>
                <w:i/>
                <w:iCs/>
              </w:rPr>
              <w:id w:val="466486036"/>
              <w:citation/>
            </w:sdtPr>
            <w:sdtContent>
              <w:r>
                <w:rPr>
                  <w:i/>
                  <w:iCs/>
                </w:rPr>
                <w:fldChar w:fldCharType="begin"/>
              </w:r>
              <w:r>
                <w:rPr>
                  <w:i/>
                  <w:iCs/>
                </w:rPr>
                <w:instrText xml:space="preserve"> CITATION hol \l 1033 </w:instrText>
              </w:r>
              <w:r>
                <w:rPr>
                  <w:i/>
                  <w:iCs/>
                </w:rPr>
                <w:fldChar w:fldCharType="separate"/>
              </w:r>
              <w:r w:rsidRPr="00DE2696">
                <w:rPr>
                  <w:noProof/>
                </w:rPr>
                <w:t>[13]</w:t>
              </w:r>
              <w:r>
                <w:rPr>
                  <w:i/>
                  <w:iCs/>
                </w:rPr>
                <w:fldChar w:fldCharType="end"/>
              </w:r>
            </w:sdtContent>
          </w:sdt>
          <w:r>
            <w:rPr>
              <w:i/>
              <w:iCs/>
            </w:rPr>
            <w:t xml:space="preserve"> holiday.py</w:t>
          </w:r>
        </w:p>
        <w:p w14:paraId="7F7239CE" w14:textId="47CD9401" w:rsidR="008934CA" w:rsidRDefault="008934CA" w:rsidP="00E65AA7">
          <w:pPr>
            <w:ind w:firstLine="0"/>
            <w:rPr>
              <w:i/>
              <w:iCs/>
            </w:rPr>
          </w:pPr>
          <w:sdt>
            <w:sdtPr>
              <w:rPr>
                <w:i/>
                <w:iCs/>
              </w:rPr>
              <w:id w:val="914814633"/>
              <w:citation/>
            </w:sdtPr>
            <w:sdtContent>
              <w:r>
                <w:rPr>
                  <w:i/>
                  <w:iCs/>
                </w:rPr>
                <w:fldChar w:fldCharType="begin"/>
              </w:r>
              <w:r>
                <w:rPr>
                  <w:i/>
                  <w:iCs/>
                </w:rPr>
                <w:instrText xml:space="preserve"> CITATION hol1 \l 1033 </w:instrText>
              </w:r>
              <w:r>
                <w:rPr>
                  <w:i/>
                  <w:iCs/>
                </w:rPr>
                <w:fldChar w:fldCharType="separate"/>
              </w:r>
              <w:r w:rsidRPr="008934CA">
                <w:rPr>
                  <w:noProof/>
                </w:rPr>
                <w:t>[14]</w:t>
              </w:r>
              <w:r>
                <w:rPr>
                  <w:i/>
                  <w:iCs/>
                </w:rPr>
                <w:fldChar w:fldCharType="end"/>
              </w:r>
            </w:sdtContent>
          </w:sdt>
          <w:r>
            <w:rPr>
              <w:i/>
              <w:iCs/>
            </w:rPr>
            <w:t xml:space="preserve"> </w:t>
          </w:r>
          <w:proofErr w:type="spellStart"/>
          <w:r>
            <w:rPr>
              <w:i/>
              <w:iCs/>
            </w:rPr>
            <w:t>holiday_</w:t>
          </w:r>
          <w:proofErr w:type="gramStart"/>
          <w:r>
            <w:rPr>
              <w:i/>
              <w:iCs/>
            </w:rPr>
            <w:t>ttest.R</w:t>
          </w:r>
          <w:proofErr w:type="spellEnd"/>
          <w:proofErr w:type="gramEnd"/>
        </w:p>
        <w:p w14:paraId="280F296E" w14:textId="77777777" w:rsidR="00264923" w:rsidRDefault="00E919E5" w:rsidP="00E65AA7">
          <w:pPr>
            <w:ind w:firstLine="0"/>
            <w:rPr>
              <w:i/>
              <w:iCs/>
            </w:rPr>
          </w:pPr>
          <w:sdt>
            <w:sdtPr>
              <w:id w:val="1865706844"/>
              <w:citation/>
            </w:sdtPr>
            <w:sdtContent>
              <w:r>
                <w:fldChar w:fldCharType="begin"/>
              </w:r>
              <w:r>
                <w:instrText xml:space="preserve"> CITATION tem \l 1033 </w:instrText>
              </w:r>
              <w:r>
                <w:fldChar w:fldCharType="separate"/>
              </w:r>
              <w:r w:rsidRPr="00E919E5">
                <w:rPr>
                  <w:noProof/>
                </w:rPr>
                <w:t>[15]</w:t>
              </w:r>
              <w:r>
                <w:fldChar w:fldCharType="end"/>
              </w:r>
            </w:sdtContent>
          </w:sdt>
          <w:r>
            <w:t xml:space="preserve"> </w:t>
          </w:r>
          <w:r>
            <w:rPr>
              <w:i/>
              <w:iCs/>
            </w:rPr>
            <w:t>temperature.py</w:t>
          </w:r>
          <w:r w:rsidR="00275ABE">
            <w:rPr>
              <w:i/>
              <w:iCs/>
            </w:rPr>
            <w:t xml:space="preserve">; </w:t>
          </w:r>
          <w:proofErr w:type="spellStart"/>
          <w:proofErr w:type="gramStart"/>
          <w:r w:rsidR="00275ABE">
            <w:rPr>
              <w:i/>
              <w:iCs/>
            </w:rPr>
            <w:t>temperature.R</w:t>
          </w:r>
          <w:proofErr w:type="spellEnd"/>
          <w:proofErr w:type="gramEnd"/>
        </w:p>
        <w:p w14:paraId="6BE1C8BD" w14:textId="77777777" w:rsidR="00DA7895" w:rsidRDefault="00264923" w:rsidP="00E65AA7">
          <w:pPr>
            <w:ind w:firstLine="0"/>
            <w:rPr>
              <w:i/>
              <w:iCs/>
            </w:rPr>
          </w:pPr>
          <w:sdt>
            <w:sdtPr>
              <w:id w:val="654192309"/>
              <w:citation/>
            </w:sdtPr>
            <w:sdtContent>
              <w:r>
                <w:fldChar w:fldCharType="begin"/>
              </w:r>
              <w:r>
                <w:rPr>
                  <w:i/>
                  <w:iCs/>
                </w:rPr>
                <w:instrText xml:space="preserve"> CITATION tem1 \l 1033 </w:instrText>
              </w:r>
              <w:r>
                <w:fldChar w:fldCharType="separate"/>
              </w:r>
              <w:r w:rsidRPr="00264923">
                <w:rPr>
                  <w:noProof/>
                </w:rPr>
                <w:t>[16]</w:t>
              </w:r>
              <w:r>
                <w:fldChar w:fldCharType="end"/>
              </w:r>
            </w:sdtContent>
          </w:sdt>
          <w:r>
            <w:t xml:space="preserve"> </w:t>
          </w:r>
          <w:r>
            <w:rPr>
              <w:i/>
              <w:iCs/>
            </w:rPr>
            <w:t xml:space="preserve">temp_box.py; </w:t>
          </w:r>
          <w:proofErr w:type="spellStart"/>
          <w:r>
            <w:rPr>
              <w:i/>
              <w:iCs/>
            </w:rPr>
            <w:t>temp_</w:t>
          </w:r>
          <w:proofErr w:type="gramStart"/>
          <w:r>
            <w:rPr>
              <w:i/>
              <w:iCs/>
            </w:rPr>
            <w:t>box.R</w:t>
          </w:r>
          <w:proofErr w:type="spellEnd"/>
          <w:proofErr w:type="gramEnd"/>
        </w:p>
        <w:p w14:paraId="13BE7CB3" w14:textId="77777777" w:rsidR="00903031" w:rsidRDefault="00DA7895" w:rsidP="00E65AA7">
          <w:pPr>
            <w:ind w:firstLine="0"/>
            <w:rPr>
              <w:i/>
              <w:iCs/>
            </w:rPr>
          </w:pPr>
          <w:sdt>
            <w:sdtPr>
              <w:id w:val="-1703849103"/>
              <w:citation/>
            </w:sdtPr>
            <w:sdtContent>
              <w:r>
                <w:fldChar w:fldCharType="begin"/>
              </w:r>
              <w:r>
                <w:rPr>
                  <w:i/>
                  <w:iCs/>
                </w:rPr>
                <w:instrText xml:space="preserve"> CITATION til \l 1033 </w:instrText>
              </w:r>
              <w:r>
                <w:fldChar w:fldCharType="separate"/>
              </w:r>
              <w:r w:rsidRPr="00DA7895">
                <w:rPr>
                  <w:noProof/>
                </w:rPr>
                <w:t>[17]</w:t>
              </w:r>
              <w:r>
                <w:fldChar w:fldCharType="end"/>
              </w:r>
            </w:sdtContent>
          </w:sdt>
          <w:r>
            <w:t xml:space="preserve"> </w:t>
          </w:r>
          <w:proofErr w:type="spellStart"/>
          <w:r w:rsidRPr="00DA7895">
            <w:rPr>
              <w:i/>
              <w:iCs/>
            </w:rPr>
            <w:t>pickup</w:t>
          </w:r>
          <w:r w:rsidR="00AC23CF">
            <w:rPr>
              <w:i/>
              <w:iCs/>
            </w:rPr>
            <w:t>_</w:t>
          </w:r>
          <w:proofErr w:type="gramStart"/>
          <w:r w:rsidR="00AC23CF">
            <w:rPr>
              <w:i/>
              <w:iCs/>
            </w:rPr>
            <w:t>tile</w:t>
          </w:r>
          <w:r w:rsidRPr="00DA7895">
            <w:rPr>
              <w:i/>
              <w:iCs/>
            </w:rPr>
            <w:t>.R</w:t>
          </w:r>
          <w:proofErr w:type="spellEnd"/>
          <w:proofErr w:type="gramEnd"/>
        </w:p>
        <w:p w14:paraId="75A5043E" w14:textId="061E974A" w:rsidR="00C43D0E" w:rsidRDefault="00903031" w:rsidP="00E65AA7">
          <w:pPr>
            <w:ind w:firstLine="0"/>
          </w:pPr>
          <w:sdt>
            <w:sdtPr>
              <w:id w:val="-1732991978"/>
              <w:citation/>
            </w:sdtPr>
            <w:sdtContent>
              <w:r>
                <w:fldChar w:fldCharType="begin"/>
              </w:r>
              <w:r>
                <w:rPr>
                  <w:i/>
                  <w:iCs/>
                </w:rPr>
                <w:instrText xml:space="preserve"> CITATION hou1 \l 1033 </w:instrText>
              </w:r>
              <w:r>
                <w:fldChar w:fldCharType="separate"/>
              </w:r>
              <w:r w:rsidRPr="00903031">
                <w:rPr>
                  <w:noProof/>
                </w:rPr>
                <w:t>[18]</w:t>
              </w:r>
              <w:r>
                <w:fldChar w:fldCharType="end"/>
              </w:r>
            </w:sdtContent>
          </w:sdt>
          <w:r>
            <w:t xml:space="preserve"> </w:t>
          </w:r>
          <w:proofErr w:type="spellStart"/>
          <w:r>
            <w:rPr>
              <w:i/>
              <w:iCs/>
            </w:rPr>
            <w:t>hourly_</w:t>
          </w:r>
          <w:proofErr w:type="gramStart"/>
          <w:r>
            <w:rPr>
              <w:i/>
              <w:iCs/>
            </w:rPr>
            <w:t>workday.R</w:t>
          </w:r>
          <w:proofErr w:type="spellEnd"/>
          <w:proofErr w:type="gramEnd"/>
        </w:p>
      </w:sdtContent>
    </w:sdt>
    <w:p w14:paraId="5E9EB4B8" w14:textId="77777777" w:rsidR="00C43D0E" w:rsidRDefault="00C43D0E">
      <w:r>
        <w:br w:type="page"/>
      </w:r>
    </w:p>
    <w:p w14:paraId="20B3999C" w14:textId="77777777" w:rsidR="00C43D0E" w:rsidRDefault="00C43D0E" w:rsidP="00C43D0E">
      <w:pPr>
        <w:spacing w:line="276" w:lineRule="auto"/>
        <w:jc w:val="both"/>
        <w:rPr>
          <w:rFonts w:ascii="Times New Roman" w:hAnsi="Times New Roman" w:cs="Times New Roman"/>
        </w:rPr>
      </w:pPr>
      <w:r>
        <w:rPr>
          <w:rFonts w:ascii="Times New Roman" w:hAnsi="Times New Roman" w:cs="Times New Roman"/>
          <w:b/>
          <w:bCs/>
        </w:rPr>
        <w:lastRenderedPageBreak/>
        <w:t>Reference</w:t>
      </w:r>
    </w:p>
    <w:p w14:paraId="2518A7BA" w14:textId="77777777" w:rsidR="00C43D0E" w:rsidRPr="00C43D0E" w:rsidRDefault="00C43D0E" w:rsidP="00C43D0E">
      <w:pPr>
        <w:pStyle w:val="ListParagraph"/>
        <w:numPr>
          <w:ilvl w:val="0"/>
          <w:numId w:val="20"/>
        </w:numPr>
        <w:jc w:val="both"/>
        <w:rPr>
          <w:color w:val="00B0F0"/>
        </w:rPr>
      </w:pPr>
      <w:r w:rsidRPr="00C43D0E">
        <w:t xml:space="preserve">Uber pickups in New York City, from 01/01/2015 to 30/06/2015 (uber-raw-data-janjune-15.csv) from </w:t>
      </w:r>
      <w:hyperlink r:id="rId52" w:anchor="uber-raw-data-janjune-15.csv" w:history="1">
        <w:proofErr w:type="spellStart"/>
        <w:r w:rsidRPr="00C43D0E">
          <w:rPr>
            <w:color w:val="00B0F0"/>
            <w:u w:val="single"/>
          </w:rPr>
          <w:t>kagg</w:t>
        </w:r>
        <w:r w:rsidRPr="00C43D0E">
          <w:rPr>
            <w:color w:val="00B0F0"/>
            <w:u w:val="single"/>
          </w:rPr>
          <w:t>l</w:t>
        </w:r>
        <w:r w:rsidRPr="00C43D0E">
          <w:rPr>
            <w:color w:val="00B0F0"/>
            <w:u w:val="single"/>
          </w:rPr>
          <w:t>e</w:t>
        </w:r>
        <w:proofErr w:type="spellEnd"/>
      </w:hyperlink>
    </w:p>
    <w:p w14:paraId="3DE74AEF" w14:textId="77777777" w:rsidR="00C43D0E" w:rsidRPr="00C43D0E" w:rsidRDefault="00C43D0E" w:rsidP="00C43D0E">
      <w:pPr>
        <w:pStyle w:val="ListParagraph"/>
        <w:numPr>
          <w:ilvl w:val="0"/>
          <w:numId w:val="20"/>
        </w:numPr>
        <w:jc w:val="both"/>
      </w:pPr>
      <w:r w:rsidRPr="00C43D0E">
        <w:t>Weather data from </w:t>
      </w:r>
      <w:hyperlink r:id="rId53" w:history="1">
        <w:r w:rsidRPr="00C43D0E">
          <w:rPr>
            <w:color w:val="00B0F0"/>
            <w:u w:val="single"/>
          </w:rPr>
          <w:t>National Centers for Environmental Information</w:t>
        </w:r>
      </w:hyperlink>
      <w:r w:rsidRPr="00C43D0E">
        <w:t>.</w:t>
      </w:r>
    </w:p>
    <w:p w14:paraId="6D328DC9" w14:textId="77777777" w:rsidR="00C43D0E" w:rsidRPr="00C43D0E" w:rsidRDefault="00C43D0E" w:rsidP="00C43D0E">
      <w:pPr>
        <w:pStyle w:val="ListParagraph"/>
        <w:numPr>
          <w:ilvl w:val="0"/>
          <w:numId w:val="20"/>
        </w:numPr>
        <w:jc w:val="both"/>
      </w:pPr>
      <w:proofErr w:type="spellStart"/>
      <w:r w:rsidRPr="00C43D0E">
        <w:t>LocationID</w:t>
      </w:r>
      <w:proofErr w:type="spellEnd"/>
      <w:r w:rsidRPr="00C43D0E">
        <w:t xml:space="preserve"> to Borough mapping from </w:t>
      </w:r>
      <w:hyperlink r:id="rId54" w:history="1">
        <w:r w:rsidRPr="00C43D0E">
          <w:rPr>
            <w:color w:val="00B0F0"/>
            <w:u w:val="single"/>
          </w:rPr>
          <w:t>FiveThirtyEight</w:t>
        </w:r>
      </w:hyperlink>
      <w:bookmarkStart w:id="0" w:name="_GoBack"/>
      <w:bookmarkEnd w:id="0"/>
    </w:p>
    <w:p w14:paraId="61293D39" w14:textId="77777777" w:rsidR="00E81978" w:rsidRPr="00E65AA7" w:rsidRDefault="00E81978" w:rsidP="00E65AA7">
      <w:pPr>
        <w:ind w:firstLine="0"/>
      </w:pPr>
    </w:p>
    <w:sectPr w:rsidR="00E81978" w:rsidRPr="00E65AA7">
      <w:footerReference w:type="default" r:id="rId55"/>
      <w:footerReference w:type="first" r:id="rId56"/>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A3BFAE" w14:textId="77777777" w:rsidR="00CA7DB1" w:rsidRDefault="00CA7DB1">
      <w:pPr>
        <w:spacing w:line="240" w:lineRule="auto"/>
      </w:pPr>
      <w:r>
        <w:separator/>
      </w:r>
    </w:p>
    <w:p w14:paraId="54FD5871" w14:textId="77777777" w:rsidR="00CA7DB1" w:rsidRDefault="00CA7DB1"/>
  </w:endnote>
  <w:endnote w:type="continuationSeparator" w:id="0">
    <w:p w14:paraId="4E5633B5" w14:textId="77777777" w:rsidR="00CA7DB1" w:rsidRDefault="00CA7DB1">
      <w:pPr>
        <w:spacing w:line="240" w:lineRule="auto"/>
      </w:pPr>
      <w:r>
        <w:continuationSeparator/>
      </w:r>
    </w:p>
    <w:p w14:paraId="5C0A7474" w14:textId="77777777" w:rsidR="00CA7DB1" w:rsidRDefault="00CA7D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5456499"/>
      <w:docPartObj>
        <w:docPartGallery w:val="Page Numbers (Bottom of Page)"/>
        <w:docPartUnique/>
      </w:docPartObj>
    </w:sdtPr>
    <w:sdtEndPr>
      <w:rPr>
        <w:noProof/>
      </w:rPr>
    </w:sdtEndPr>
    <w:sdtContent>
      <w:p w14:paraId="12992475" w14:textId="78DDB50D" w:rsidR="00A07729" w:rsidRDefault="00A077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89AE3C" w14:textId="77777777" w:rsidR="00A07729" w:rsidRDefault="00A077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0782459"/>
      <w:docPartObj>
        <w:docPartGallery w:val="Page Numbers (Bottom of Page)"/>
        <w:docPartUnique/>
      </w:docPartObj>
    </w:sdtPr>
    <w:sdtEndPr>
      <w:rPr>
        <w:noProof/>
      </w:rPr>
    </w:sdtEndPr>
    <w:sdtContent>
      <w:p w14:paraId="579D4661" w14:textId="26013C63" w:rsidR="00A07729" w:rsidRDefault="00A077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E78EC9" w14:textId="77777777" w:rsidR="00A07729" w:rsidRDefault="00A077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284DF" w14:textId="77777777" w:rsidR="00CA7DB1" w:rsidRDefault="00CA7DB1">
      <w:pPr>
        <w:spacing w:line="240" w:lineRule="auto"/>
      </w:pPr>
      <w:r>
        <w:separator/>
      </w:r>
    </w:p>
    <w:p w14:paraId="486049C9" w14:textId="77777777" w:rsidR="00CA7DB1" w:rsidRDefault="00CA7DB1"/>
  </w:footnote>
  <w:footnote w:type="continuationSeparator" w:id="0">
    <w:p w14:paraId="3A299D54" w14:textId="77777777" w:rsidR="00CA7DB1" w:rsidRDefault="00CA7DB1">
      <w:pPr>
        <w:spacing w:line="240" w:lineRule="auto"/>
      </w:pPr>
      <w:r>
        <w:continuationSeparator/>
      </w:r>
    </w:p>
    <w:p w14:paraId="698575AE" w14:textId="77777777" w:rsidR="00CA7DB1" w:rsidRDefault="00CA7DB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9B61073"/>
    <w:multiLevelType w:val="hybridMultilevel"/>
    <w:tmpl w:val="5A48F7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B540D42"/>
    <w:multiLevelType w:val="hybridMultilevel"/>
    <w:tmpl w:val="9F96EEF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E7E6ABF"/>
    <w:multiLevelType w:val="multilevel"/>
    <w:tmpl w:val="D6CE3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6226FE0"/>
    <w:multiLevelType w:val="hybridMultilevel"/>
    <w:tmpl w:val="482C500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7E793B13"/>
    <w:multiLevelType w:val="hybridMultilevel"/>
    <w:tmpl w:val="FA205842"/>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7"/>
  </w:num>
  <w:num w:numId="13">
    <w:abstractNumId w:val="14"/>
  </w:num>
  <w:num w:numId="14">
    <w:abstractNumId w:val="11"/>
  </w:num>
  <w:num w:numId="15">
    <w:abstractNumId w:val="16"/>
  </w:num>
  <w:num w:numId="16">
    <w:abstractNumId w:val="10"/>
  </w:num>
  <w:num w:numId="17">
    <w:abstractNumId w:val="13"/>
  </w:num>
  <w:num w:numId="18">
    <w:abstractNumId w:val="12"/>
  </w:num>
  <w:num w:numId="19">
    <w:abstractNumId w:val="15"/>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wMrAwNDUyMrY0sjBQ0lEKTi0uzszPAykwrgUA9OBW7iwAAAA="/>
  </w:docVars>
  <w:rsids>
    <w:rsidRoot w:val="0042226C"/>
    <w:rsid w:val="00002D84"/>
    <w:rsid w:val="00015019"/>
    <w:rsid w:val="00034193"/>
    <w:rsid w:val="000775C5"/>
    <w:rsid w:val="0008178E"/>
    <w:rsid w:val="000935AE"/>
    <w:rsid w:val="000954B1"/>
    <w:rsid w:val="000B3B2C"/>
    <w:rsid w:val="000C0ED8"/>
    <w:rsid w:val="000C2287"/>
    <w:rsid w:val="000D3F41"/>
    <w:rsid w:val="000F0A04"/>
    <w:rsid w:val="0010547F"/>
    <w:rsid w:val="00154E7C"/>
    <w:rsid w:val="001B090D"/>
    <w:rsid w:val="001B7A6B"/>
    <w:rsid w:val="001D2432"/>
    <w:rsid w:val="001F1FAC"/>
    <w:rsid w:val="001F6B92"/>
    <w:rsid w:val="002453E6"/>
    <w:rsid w:val="0025319C"/>
    <w:rsid w:val="002556C9"/>
    <w:rsid w:val="00264923"/>
    <w:rsid w:val="00275ABE"/>
    <w:rsid w:val="002A00DE"/>
    <w:rsid w:val="002C0A46"/>
    <w:rsid w:val="002F13F1"/>
    <w:rsid w:val="002F27EE"/>
    <w:rsid w:val="00305665"/>
    <w:rsid w:val="00332602"/>
    <w:rsid w:val="00334549"/>
    <w:rsid w:val="00354436"/>
    <w:rsid w:val="00354A28"/>
    <w:rsid w:val="00355DCA"/>
    <w:rsid w:val="00380AD1"/>
    <w:rsid w:val="003A5C38"/>
    <w:rsid w:val="003B4CAE"/>
    <w:rsid w:val="003B7318"/>
    <w:rsid w:val="004046EF"/>
    <w:rsid w:val="0042226C"/>
    <w:rsid w:val="0043299D"/>
    <w:rsid w:val="00463E2F"/>
    <w:rsid w:val="00466B03"/>
    <w:rsid w:val="00470ADB"/>
    <w:rsid w:val="00495B89"/>
    <w:rsid w:val="004C0E5E"/>
    <w:rsid w:val="004E2154"/>
    <w:rsid w:val="004E7831"/>
    <w:rsid w:val="005052E1"/>
    <w:rsid w:val="00512E95"/>
    <w:rsid w:val="005300F8"/>
    <w:rsid w:val="00551A02"/>
    <w:rsid w:val="005534FA"/>
    <w:rsid w:val="005543AB"/>
    <w:rsid w:val="00564169"/>
    <w:rsid w:val="0057728D"/>
    <w:rsid w:val="00583C12"/>
    <w:rsid w:val="005A58A8"/>
    <w:rsid w:val="005D3A03"/>
    <w:rsid w:val="006042DF"/>
    <w:rsid w:val="00621A8E"/>
    <w:rsid w:val="00640BD7"/>
    <w:rsid w:val="00671501"/>
    <w:rsid w:val="00683690"/>
    <w:rsid w:val="006911C7"/>
    <w:rsid w:val="00695729"/>
    <w:rsid w:val="006B35AF"/>
    <w:rsid w:val="006F7083"/>
    <w:rsid w:val="007018CE"/>
    <w:rsid w:val="00721058"/>
    <w:rsid w:val="00744BA1"/>
    <w:rsid w:val="007458D8"/>
    <w:rsid w:val="00763B62"/>
    <w:rsid w:val="00765A34"/>
    <w:rsid w:val="00773BAA"/>
    <w:rsid w:val="00792402"/>
    <w:rsid w:val="00793B58"/>
    <w:rsid w:val="007B3876"/>
    <w:rsid w:val="008002C0"/>
    <w:rsid w:val="00805DF1"/>
    <w:rsid w:val="00817886"/>
    <w:rsid w:val="008366CD"/>
    <w:rsid w:val="00860DD6"/>
    <w:rsid w:val="0086385F"/>
    <w:rsid w:val="00870DE9"/>
    <w:rsid w:val="00883FB2"/>
    <w:rsid w:val="008934CA"/>
    <w:rsid w:val="008967C4"/>
    <w:rsid w:val="008A0AF3"/>
    <w:rsid w:val="008C5323"/>
    <w:rsid w:val="008F3052"/>
    <w:rsid w:val="00902701"/>
    <w:rsid w:val="00903031"/>
    <w:rsid w:val="009360F7"/>
    <w:rsid w:val="00946FC1"/>
    <w:rsid w:val="00991EC4"/>
    <w:rsid w:val="009A6A3B"/>
    <w:rsid w:val="009F3E13"/>
    <w:rsid w:val="009F4572"/>
    <w:rsid w:val="00A07729"/>
    <w:rsid w:val="00A14FD4"/>
    <w:rsid w:val="00A166FF"/>
    <w:rsid w:val="00A213AC"/>
    <w:rsid w:val="00A234CD"/>
    <w:rsid w:val="00A3022D"/>
    <w:rsid w:val="00A70B2B"/>
    <w:rsid w:val="00A73461"/>
    <w:rsid w:val="00A81B4D"/>
    <w:rsid w:val="00AA2A4F"/>
    <w:rsid w:val="00AC23CF"/>
    <w:rsid w:val="00AC7A9F"/>
    <w:rsid w:val="00AC7D17"/>
    <w:rsid w:val="00AE3234"/>
    <w:rsid w:val="00B20B6B"/>
    <w:rsid w:val="00B306B9"/>
    <w:rsid w:val="00B4007A"/>
    <w:rsid w:val="00B5091A"/>
    <w:rsid w:val="00B823AA"/>
    <w:rsid w:val="00BA45DB"/>
    <w:rsid w:val="00BA45F4"/>
    <w:rsid w:val="00BA71B3"/>
    <w:rsid w:val="00BB1F04"/>
    <w:rsid w:val="00BD1BCF"/>
    <w:rsid w:val="00BE137D"/>
    <w:rsid w:val="00BE7AC2"/>
    <w:rsid w:val="00BF4184"/>
    <w:rsid w:val="00C0601E"/>
    <w:rsid w:val="00C16812"/>
    <w:rsid w:val="00C20AC0"/>
    <w:rsid w:val="00C31D30"/>
    <w:rsid w:val="00C372C0"/>
    <w:rsid w:val="00C43D0E"/>
    <w:rsid w:val="00C51622"/>
    <w:rsid w:val="00C667DE"/>
    <w:rsid w:val="00C77104"/>
    <w:rsid w:val="00C801D6"/>
    <w:rsid w:val="00CA7DB1"/>
    <w:rsid w:val="00CC1F80"/>
    <w:rsid w:val="00CD6E39"/>
    <w:rsid w:val="00CF1966"/>
    <w:rsid w:val="00CF198B"/>
    <w:rsid w:val="00CF6E91"/>
    <w:rsid w:val="00D24BC2"/>
    <w:rsid w:val="00D4748D"/>
    <w:rsid w:val="00D7748F"/>
    <w:rsid w:val="00D83C8C"/>
    <w:rsid w:val="00D85B68"/>
    <w:rsid w:val="00D86B5F"/>
    <w:rsid w:val="00D96265"/>
    <w:rsid w:val="00DA7895"/>
    <w:rsid w:val="00DC7E2B"/>
    <w:rsid w:val="00DE2696"/>
    <w:rsid w:val="00DE2709"/>
    <w:rsid w:val="00DE501D"/>
    <w:rsid w:val="00E079FB"/>
    <w:rsid w:val="00E26075"/>
    <w:rsid w:val="00E311E7"/>
    <w:rsid w:val="00E41F4E"/>
    <w:rsid w:val="00E42F95"/>
    <w:rsid w:val="00E6004D"/>
    <w:rsid w:val="00E65AA7"/>
    <w:rsid w:val="00E77E35"/>
    <w:rsid w:val="00E81978"/>
    <w:rsid w:val="00E919E5"/>
    <w:rsid w:val="00E92897"/>
    <w:rsid w:val="00EE7957"/>
    <w:rsid w:val="00F24A96"/>
    <w:rsid w:val="00F33F29"/>
    <w:rsid w:val="00F379B7"/>
    <w:rsid w:val="00F525FA"/>
    <w:rsid w:val="00F53AF6"/>
    <w:rsid w:val="00F67E36"/>
    <w:rsid w:val="00F82876"/>
    <w:rsid w:val="00FD3CA5"/>
    <w:rsid w:val="00FE235B"/>
    <w:rsid w:val="00FF2002"/>
    <w:rsid w:val="00FF5F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03914"/>
  <w15:chartTrackingRefBased/>
  <w15:docId w15:val="{B1FA37E5-FB3C-4708-8FE7-E3771D314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43D0E"/>
    <w:rPr>
      <w:color w:val="5F5F5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29228">
      <w:bodyDiv w:val="1"/>
      <w:marLeft w:val="0"/>
      <w:marRight w:val="0"/>
      <w:marTop w:val="0"/>
      <w:marBottom w:val="0"/>
      <w:divBdr>
        <w:top w:val="none" w:sz="0" w:space="0" w:color="auto"/>
        <w:left w:val="none" w:sz="0" w:space="0" w:color="auto"/>
        <w:bottom w:val="none" w:sz="0" w:space="0" w:color="auto"/>
        <w:right w:val="none" w:sz="0" w:space="0" w:color="auto"/>
      </w:divBdr>
    </w:div>
    <w:div w:id="23213688">
      <w:bodyDiv w:val="1"/>
      <w:marLeft w:val="0"/>
      <w:marRight w:val="0"/>
      <w:marTop w:val="0"/>
      <w:marBottom w:val="0"/>
      <w:divBdr>
        <w:top w:val="none" w:sz="0" w:space="0" w:color="auto"/>
        <w:left w:val="none" w:sz="0" w:space="0" w:color="auto"/>
        <w:bottom w:val="none" w:sz="0" w:space="0" w:color="auto"/>
        <w:right w:val="none" w:sz="0" w:space="0" w:color="auto"/>
      </w:divBdr>
    </w:div>
    <w:div w:id="27919176">
      <w:bodyDiv w:val="1"/>
      <w:marLeft w:val="0"/>
      <w:marRight w:val="0"/>
      <w:marTop w:val="0"/>
      <w:marBottom w:val="0"/>
      <w:divBdr>
        <w:top w:val="none" w:sz="0" w:space="0" w:color="auto"/>
        <w:left w:val="none" w:sz="0" w:space="0" w:color="auto"/>
        <w:bottom w:val="none" w:sz="0" w:space="0" w:color="auto"/>
        <w:right w:val="none" w:sz="0" w:space="0" w:color="auto"/>
      </w:divBdr>
    </w:div>
    <w:div w:id="30957712">
      <w:bodyDiv w:val="1"/>
      <w:marLeft w:val="0"/>
      <w:marRight w:val="0"/>
      <w:marTop w:val="0"/>
      <w:marBottom w:val="0"/>
      <w:divBdr>
        <w:top w:val="none" w:sz="0" w:space="0" w:color="auto"/>
        <w:left w:val="none" w:sz="0" w:space="0" w:color="auto"/>
        <w:bottom w:val="none" w:sz="0" w:space="0" w:color="auto"/>
        <w:right w:val="none" w:sz="0" w:space="0" w:color="auto"/>
      </w:divBdr>
    </w:div>
    <w:div w:id="79566321">
      <w:bodyDiv w:val="1"/>
      <w:marLeft w:val="0"/>
      <w:marRight w:val="0"/>
      <w:marTop w:val="0"/>
      <w:marBottom w:val="0"/>
      <w:divBdr>
        <w:top w:val="none" w:sz="0" w:space="0" w:color="auto"/>
        <w:left w:val="none" w:sz="0" w:space="0" w:color="auto"/>
        <w:bottom w:val="none" w:sz="0" w:space="0" w:color="auto"/>
        <w:right w:val="none" w:sz="0" w:space="0" w:color="auto"/>
      </w:divBdr>
    </w:div>
    <w:div w:id="95828310">
      <w:bodyDiv w:val="1"/>
      <w:marLeft w:val="0"/>
      <w:marRight w:val="0"/>
      <w:marTop w:val="0"/>
      <w:marBottom w:val="0"/>
      <w:divBdr>
        <w:top w:val="none" w:sz="0" w:space="0" w:color="auto"/>
        <w:left w:val="none" w:sz="0" w:space="0" w:color="auto"/>
        <w:bottom w:val="none" w:sz="0" w:space="0" w:color="auto"/>
        <w:right w:val="none" w:sz="0" w:space="0" w:color="auto"/>
      </w:divBdr>
    </w:div>
    <w:div w:id="12373483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72376294">
      <w:bodyDiv w:val="1"/>
      <w:marLeft w:val="0"/>
      <w:marRight w:val="0"/>
      <w:marTop w:val="0"/>
      <w:marBottom w:val="0"/>
      <w:divBdr>
        <w:top w:val="none" w:sz="0" w:space="0" w:color="auto"/>
        <w:left w:val="none" w:sz="0" w:space="0" w:color="auto"/>
        <w:bottom w:val="none" w:sz="0" w:space="0" w:color="auto"/>
        <w:right w:val="none" w:sz="0" w:space="0" w:color="auto"/>
      </w:divBdr>
    </w:div>
    <w:div w:id="215626121">
      <w:bodyDiv w:val="1"/>
      <w:marLeft w:val="0"/>
      <w:marRight w:val="0"/>
      <w:marTop w:val="0"/>
      <w:marBottom w:val="0"/>
      <w:divBdr>
        <w:top w:val="none" w:sz="0" w:space="0" w:color="auto"/>
        <w:left w:val="none" w:sz="0" w:space="0" w:color="auto"/>
        <w:bottom w:val="none" w:sz="0" w:space="0" w:color="auto"/>
        <w:right w:val="none" w:sz="0" w:space="0" w:color="auto"/>
      </w:divBdr>
    </w:div>
    <w:div w:id="227376229">
      <w:bodyDiv w:val="1"/>
      <w:marLeft w:val="0"/>
      <w:marRight w:val="0"/>
      <w:marTop w:val="0"/>
      <w:marBottom w:val="0"/>
      <w:divBdr>
        <w:top w:val="none" w:sz="0" w:space="0" w:color="auto"/>
        <w:left w:val="none" w:sz="0" w:space="0" w:color="auto"/>
        <w:bottom w:val="none" w:sz="0" w:space="0" w:color="auto"/>
        <w:right w:val="none" w:sz="0" w:space="0" w:color="auto"/>
      </w:divBdr>
    </w:div>
    <w:div w:id="243419011">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5328749">
      <w:bodyDiv w:val="1"/>
      <w:marLeft w:val="0"/>
      <w:marRight w:val="0"/>
      <w:marTop w:val="0"/>
      <w:marBottom w:val="0"/>
      <w:divBdr>
        <w:top w:val="none" w:sz="0" w:space="0" w:color="auto"/>
        <w:left w:val="none" w:sz="0" w:space="0" w:color="auto"/>
        <w:bottom w:val="none" w:sz="0" w:space="0" w:color="auto"/>
        <w:right w:val="none" w:sz="0" w:space="0" w:color="auto"/>
      </w:divBdr>
    </w:div>
    <w:div w:id="267936400">
      <w:bodyDiv w:val="1"/>
      <w:marLeft w:val="0"/>
      <w:marRight w:val="0"/>
      <w:marTop w:val="0"/>
      <w:marBottom w:val="0"/>
      <w:divBdr>
        <w:top w:val="none" w:sz="0" w:space="0" w:color="auto"/>
        <w:left w:val="none" w:sz="0" w:space="0" w:color="auto"/>
        <w:bottom w:val="none" w:sz="0" w:space="0" w:color="auto"/>
        <w:right w:val="none" w:sz="0" w:space="0" w:color="auto"/>
      </w:divBdr>
    </w:div>
    <w:div w:id="309094869">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41589701">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05303029">
      <w:bodyDiv w:val="1"/>
      <w:marLeft w:val="0"/>
      <w:marRight w:val="0"/>
      <w:marTop w:val="0"/>
      <w:marBottom w:val="0"/>
      <w:divBdr>
        <w:top w:val="none" w:sz="0" w:space="0" w:color="auto"/>
        <w:left w:val="none" w:sz="0" w:space="0" w:color="auto"/>
        <w:bottom w:val="none" w:sz="0" w:space="0" w:color="auto"/>
        <w:right w:val="none" w:sz="0" w:space="0" w:color="auto"/>
      </w:divBdr>
    </w:div>
    <w:div w:id="445739760">
      <w:bodyDiv w:val="1"/>
      <w:marLeft w:val="0"/>
      <w:marRight w:val="0"/>
      <w:marTop w:val="0"/>
      <w:marBottom w:val="0"/>
      <w:divBdr>
        <w:top w:val="none" w:sz="0" w:space="0" w:color="auto"/>
        <w:left w:val="none" w:sz="0" w:space="0" w:color="auto"/>
        <w:bottom w:val="none" w:sz="0" w:space="0" w:color="auto"/>
        <w:right w:val="none" w:sz="0" w:space="0" w:color="auto"/>
      </w:divBdr>
    </w:div>
    <w:div w:id="45167514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3572696">
      <w:bodyDiv w:val="1"/>
      <w:marLeft w:val="0"/>
      <w:marRight w:val="0"/>
      <w:marTop w:val="0"/>
      <w:marBottom w:val="0"/>
      <w:divBdr>
        <w:top w:val="none" w:sz="0" w:space="0" w:color="auto"/>
        <w:left w:val="none" w:sz="0" w:space="0" w:color="auto"/>
        <w:bottom w:val="none" w:sz="0" w:space="0" w:color="auto"/>
        <w:right w:val="none" w:sz="0" w:space="0" w:color="auto"/>
      </w:divBdr>
    </w:div>
    <w:div w:id="480661214">
      <w:bodyDiv w:val="1"/>
      <w:marLeft w:val="0"/>
      <w:marRight w:val="0"/>
      <w:marTop w:val="0"/>
      <w:marBottom w:val="0"/>
      <w:divBdr>
        <w:top w:val="none" w:sz="0" w:space="0" w:color="auto"/>
        <w:left w:val="none" w:sz="0" w:space="0" w:color="auto"/>
        <w:bottom w:val="none" w:sz="0" w:space="0" w:color="auto"/>
        <w:right w:val="none" w:sz="0" w:space="0" w:color="auto"/>
      </w:divBdr>
    </w:div>
    <w:div w:id="483397130">
      <w:bodyDiv w:val="1"/>
      <w:marLeft w:val="0"/>
      <w:marRight w:val="0"/>
      <w:marTop w:val="0"/>
      <w:marBottom w:val="0"/>
      <w:divBdr>
        <w:top w:val="none" w:sz="0" w:space="0" w:color="auto"/>
        <w:left w:val="none" w:sz="0" w:space="0" w:color="auto"/>
        <w:bottom w:val="none" w:sz="0" w:space="0" w:color="auto"/>
        <w:right w:val="none" w:sz="0" w:space="0" w:color="auto"/>
      </w:divBdr>
    </w:div>
    <w:div w:id="496655941">
      <w:bodyDiv w:val="1"/>
      <w:marLeft w:val="0"/>
      <w:marRight w:val="0"/>
      <w:marTop w:val="0"/>
      <w:marBottom w:val="0"/>
      <w:divBdr>
        <w:top w:val="none" w:sz="0" w:space="0" w:color="auto"/>
        <w:left w:val="none" w:sz="0" w:space="0" w:color="auto"/>
        <w:bottom w:val="none" w:sz="0" w:space="0" w:color="auto"/>
        <w:right w:val="none" w:sz="0" w:space="0" w:color="auto"/>
      </w:divBdr>
    </w:div>
    <w:div w:id="632251671">
      <w:bodyDiv w:val="1"/>
      <w:marLeft w:val="0"/>
      <w:marRight w:val="0"/>
      <w:marTop w:val="0"/>
      <w:marBottom w:val="0"/>
      <w:divBdr>
        <w:top w:val="none" w:sz="0" w:space="0" w:color="auto"/>
        <w:left w:val="none" w:sz="0" w:space="0" w:color="auto"/>
        <w:bottom w:val="none" w:sz="0" w:space="0" w:color="auto"/>
        <w:right w:val="none" w:sz="0" w:space="0" w:color="auto"/>
      </w:divBdr>
    </w:div>
    <w:div w:id="63676751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2322874">
      <w:bodyDiv w:val="1"/>
      <w:marLeft w:val="0"/>
      <w:marRight w:val="0"/>
      <w:marTop w:val="0"/>
      <w:marBottom w:val="0"/>
      <w:divBdr>
        <w:top w:val="none" w:sz="0" w:space="0" w:color="auto"/>
        <w:left w:val="none" w:sz="0" w:space="0" w:color="auto"/>
        <w:bottom w:val="none" w:sz="0" w:space="0" w:color="auto"/>
        <w:right w:val="none" w:sz="0" w:space="0" w:color="auto"/>
      </w:divBdr>
    </w:div>
    <w:div w:id="664473856">
      <w:bodyDiv w:val="1"/>
      <w:marLeft w:val="0"/>
      <w:marRight w:val="0"/>
      <w:marTop w:val="0"/>
      <w:marBottom w:val="0"/>
      <w:divBdr>
        <w:top w:val="none" w:sz="0" w:space="0" w:color="auto"/>
        <w:left w:val="none" w:sz="0" w:space="0" w:color="auto"/>
        <w:bottom w:val="none" w:sz="0" w:space="0" w:color="auto"/>
        <w:right w:val="none" w:sz="0" w:space="0" w:color="auto"/>
      </w:divBdr>
    </w:div>
    <w:div w:id="668676423">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1004712">
      <w:bodyDiv w:val="1"/>
      <w:marLeft w:val="0"/>
      <w:marRight w:val="0"/>
      <w:marTop w:val="0"/>
      <w:marBottom w:val="0"/>
      <w:divBdr>
        <w:top w:val="none" w:sz="0" w:space="0" w:color="auto"/>
        <w:left w:val="none" w:sz="0" w:space="0" w:color="auto"/>
        <w:bottom w:val="none" w:sz="0" w:space="0" w:color="auto"/>
        <w:right w:val="none" w:sz="0" w:space="0" w:color="auto"/>
      </w:divBdr>
      <w:divsChild>
        <w:div w:id="95442948">
          <w:blockQuote w:val="1"/>
          <w:marLeft w:val="30"/>
          <w:marRight w:val="30"/>
          <w:marTop w:val="240"/>
          <w:marBottom w:val="240"/>
          <w:divBdr>
            <w:top w:val="none" w:sz="0" w:space="0" w:color="auto"/>
            <w:left w:val="single" w:sz="12" w:space="18" w:color="DEDFE0"/>
            <w:bottom w:val="none" w:sz="0" w:space="0" w:color="auto"/>
            <w:right w:val="none" w:sz="0" w:space="0" w:color="auto"/>
          </w:divBdr>
        </w:div>
      </w:divsChild>
    </w:div>
    <w:div w:id="737365065">
      <w:bodyDiv w:val="1"/>
      <w:marLeft w:val="0"/>
      <w:marRight w:val="0"/>
      <w:marTop w:val="0"/>
      <w:marBottom w:val="0"/>
      <w:divBdr>
        <w:top w:val="none" w:sz="0" w:space="0" w:color="auto"/>
        <w:left w:val="none" w:sz="0" w:space="0" w:color="auto"/>
        <w:bottom w:val="none" w:sz="0" w:space="0" w:color="auto"/>
        <w:right w:val="none" w:sz="0" w:space="0" w:color="auto"/>
      </w:divBdr>
    </w:div>
    <w:div w:id="760375979">
      <w:bodyDiv w:val="1"/>
      <w:marLeft w:val="0"/>
      <w:marRight w:val="0"/>
      <w:marTop w:val="0"/>
      <w:marBottom w:val="0"/>
      <w:divBdr>
        <w:top w:val="none" w:sz="0" w:space="0" w:color="auto"/>
        <w:left w:val="none" w:sz="0" w:space="0" w:color="auto"/>
        <w:bottom w:val="none" w:sz="0" w:space="0" w:color="auto"/>
        <w:right w:val="none" w:sz="0" w:space="0" w:color="auto"/>
      </w:divBdr>
    </w:div>
    <w:div w:id="874467696">
      <w:bodyDiv w:val="1"/>
      <w:marLeft w:val="0"/>
      <w:marRight w:val="0"/>
      <w:marTop w:val="0"/>
      <w:marBottom w:val="0"/>
      <w:divBdr>
        <w:top w:val="none" w:sz="0" w:space="0" w:color="auto"/>
        <w:left w:val="none" w:sz="0" w:space="0" w:color="auto"/>
        <w:bottom w:val="none" w:sz="0" w:space="0" w:color="auto"/>
        <w:right w:val="none" w:sz="0" w:space="0" w:color="auto"/>
      </w:divBdr>
    </w:div>
    <w:div w:id="902521508">
      <w:bodyDiv w:val="1"/>
      <w:marLeft w:val="0"/>
      <w:marRight w:val="0"/>
      <w:marTop w:val="0"/>
      <w:marBottom w:val="0"/>
      <w:divBdr>
        <w:top w:val="none" w:sz="0" w:space="0" w:color="auto"/>
        <w:left w:val="none" w:sz="0" w:space="0" w:color="auto"/>
        <w:bottom w:val="none" w:sz="0" w:space="0" w:color="auto"/>
        <w:right w:val="none" w:sz="0" w:space="0" w:color="auto"/>
      </w:divBdr>
    </w:div>
    <w:div w:id="913661215">
      <w:bodyDiv w:val="1"/>
      <w:marLeft w:val="0"/>
      <w:marRight w:val="0"/>
      <w:marTop w:val="0"/>
      <w:marBottom w:val="0"/>
      <w:divBdr>
        <w:top w:val="none" w:sz="0" w:space="0" w:color="auto"/>
        <w:left w:val="none" w:sz="0" w:space="0" w:color="auto"/>
        <w:bottom w:val="none" w:sz="0" w:space="0" w:color="auto"/>
        <w:right w:val="none" w:sz="0" w:space="0" w:color="auto"/>
      </w:divBdr>
    </w:div>
    <w:div w:id="936444756">
      <w:bodyDiv w:val="1"/>
      <w:marLeft w:val="0"/>
      <w:marRight w:val="0"/>
      <w:marTop w:val="0"/>
      <w:marBottom w:val="0"/>
      <w:divBdr>
        <w:top w:val="none" w:sz="0" w:space="0" w:color="auto"/>
        <w:left w:val="none" w:sz="0" w:space="0" w:color="auto"/>
        <w:bottom w:val="none" w:sz="0" w:space="0" w:color="auto"/>
        <w:right w:val="none" w:sz="0" w:space="0" w:color="auto"/>
      </w:divBdr>
    </w:div>
    <w:div w:id="946081933">
      <w:bodyDiv w:val="1"/>
      <w:marLeft w:val="0"/>
      <w:marRight w:val="0"/>
      <w:marTop w:val="0"/>
      <w:marBottom w:val="0"/>
      <w:divBdr>
        <w:top w:val="none" w:sz="0" w:space="0" w:color="auto"/>
        <w:left w:val="none" w:sz="0" w:space="0" w:color="auto"/>
        <w:bottom w:val="none" w:sz="0" w:space="0" w:color="auto"/>
        <w:right w:val="none" w:sz="0" w:space="0" w:color="auto"/>
      </w:divBdr>
    </w:div>
    <w:div w:id="952788066">
      <w:bodyDiv w:val="1"/>
      <w:marLeft w:val="0"/>
      <w:marRight w:val="0"/>
      <w:marTop w:val="0"/>
      <w:marBottom w:val="0"/>
      <w:divBdr>
        <w:top w:val="none" w:sz="0" w:space="0" w:color="auto"/>
        <w:left w:val="none" w:sz="0" w:space="0" w:color="auto"/>
        <w:bottom w:val="none" w:sz="0" w:space="0" w:color="auto"/>
        <w:right w:val="none" w:sz="0" w:space="0" w:color="auto"/>
      </w:divBdr>
    </w:div>
    <w:div w:id="958410144">
      <w:bodyDiv w:val="1"/>
      <w:marLeft w:val="0"/>
      <w:marRight w:val="0"/>
      <w:marTop w:val="0"/>
      <w:marBottom w:val="0"/>
      <w:divBdr>
        <w:top w:val="none" w:sz="0" w:space="0" w:color="auto"/>
        <w:left w:val="none" w:sz="0" w:space="0" w:color="auto"/>
        <w:bottom w:val="none" w:sz="0" w:space="0" w:color="auto"/>
        <w:right w:val="none" w:sz="0" w:space="0" w:color="auto"/>
      </w:divBdr>
    </w:div>
    <w:div w:id="1009334697">
      <w:bodyDiv w:val="1"/>
      <w:marLeft w:val="0"/>
      <w:marRight w:val="0"/>
      <w:marTop w:val="0"/>
      <w:marBottom w:val="0"/>
      <w:divBdr>
        <w:top w:val="none" w:sz="0" w:space="0" w:color="auto"/>
        <w:left w:val="none" w:sz="0" w:space="0" w:color="auto"/>
        <w:bottom w:val="none" w:sz="0" w:space="0" w:color="auto"/>
        <w:right w:val="none" w:sz="0" w:space="0" w:color="auto"/>
      </w:divBdr>
    </w:div>
    <w:div w:id="1011571348">
      <w:bodyDiv w:val="1"/>
      <w:marLeft w:val="0"/>
      <w:marRight w:val="0"/>
      <w:marTop w:val="0"/>
      <w:marBottom w:val="0"/>
      <w:divBdr>
        <w:top w:val="none" w:sz="0" w:space="0" w:color="auto"/>
        <w:left w:val="none" w:sz="0" w:space="0" w:color="auto"/>
        <w:bottom w:val="none" w:sz="0" w:space="0" w:color="auto"/>
        <w:right w:val="none" w:sz="0" w:space="0" w:color="auto"/>
      </w:divBdr>
    </w:div>
    <w:div w:id="101392182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92967247">
      <w:bodyDiv w:val="1"/>
      <w:marLeft w:val="0"/>
      <w:marRight w:val="0"/>
      <w:marTop w:val="0"/>
      <w:marBottom w:val="0"/>
      <w:divBdr>
        <w:top w:val="none" w:sz="0" w:space="0" w:color="auto"/>
        <w:left w:val="none" w:sz="0" w:space="0" w:color="auto"/>
        <w:bottom w:val="none" w:sz="0" w:space="0" w:color="auto"/>
        <w:right w:val="none" w:sz="0" w:space="0" w:color="auto"/>
      </w:divBdr>
    </w:div>
    <w:div w:id="1098058387">
      <w:bodyDiv w:val="1"/>
      <w:marLeft w:val="0"/>
      <w:marRight w:val="0"/>
      <w:marTop w:val="0"/>
      <w:marBottom w:val="0"/>
      <w:divBdr>
        <w:top w:val="none" w:sz="0" w:space="0" w:color="auto"/>
        <w:left w:val="none" w:sz="0" w:space="0" w:color="auto"/>
        <w:bottom w:val="none" w:sz="0" w:space="0" w:color="auto"/>
        <w:right w:val="none" w:sz="0" w:space="0" w:color="auto"/>
      </w:divBdr>
    </w:div>
    <w:div w:id="1112165139">
      <w:bodyDiv w:val="1"/>
      <w:marLeft w:val="0"/>
      <w:marRight w:val="0"/>
      <w:marTop w:val="0"/>
      <w:marBottom w:val="0"/>
      <w:divBdr>
        <w:top w:val="none" w:sz="0" w:space="0" w:color="auto"/>
        <w:left w:val="none" w:sz="0" w:space="0" w:color="auto"/>
        <w:bottom w:val="none" w:sz="0" w:space="0" w:color="auto"/>
        <w:right w:val="none" w:sz="0" w:space="0" w:color="auto"/>
      </w:divBdr>
    </w:div>
    <w:div w:id="1134323966">
      <w:bodyDiv w:val="1"/>
      <w:marLeft w:val="0"/>
      <w:marRight w:val="0"/>
      <w:marTop w:val="0"/>
      <w:marBottom w:val="0"/>
      <w:divBdr>
        <w:top w:val="none" w:sz="0" w:space="0" w:color="auto"/>
        <w:left w:val="none" w:sz="0" w:space="0" w:color="auto"/>
        <w:bottom w:val="none" w:sz="0" w:space="0" w:color="auto"/>
        <w:right w:val="none" w:sz="0" w:space="0" w:color="auto"/>
      </w:divBdr>
    </w:div>
    <w:div w:id="1176312310">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96233228">
      <w:bodyDiv w:val="1"/>
      <w:marLeft w:val="0"/>
      <w:marRight w:val="0"/>
      <w:marTop w:val="0"/>
      <w:marBottom w:val="0"/>
      <w:divBdr>
        <w:top w:val="none" w:sz="0" w:space="0" w:color="auto"/>
        <w:left w:val="none" w:sz="0" w:space="0" w:color="auto"/>
        <w:bottom w:val="none" w:sz="0" w:space="0" w:color="auto"/>
        <w:right w:val="none" w:sz="0" w:space="0" w:color="auto"/>
      </w:divBdr>
    </w:div>
    <w:div w:id="1202285878">
      <w:bodyDiv w:val="1"/>
      <w:marLeft w:val="0"/>
      <w:marRight w:val="0"/>
      <w:marTop w:val="0"/>
      <w:marBottom w:val="0"/>
      <w:divBdr>
        <w:top w:val="none" w:sz="0" w:space="0" w:color="auto"/>
        <w:left w:val="none" w:sz="0" w:space="0" w:color="auto"/>
        <w:bottom w:val="none" w:sz="0" w:space="0" w:color="auto"/>
        <w:right w:val="none" w:sz="0" w:space="0" w:color="auto"/>
      </w:divBdr>
    </w:div>
    <w:div w:id="1208567688">
      <w:bodyDiv w:val="1"/>
      <w:marLeft w:val="0"/>
      <w:marRight w:val="0"/>
      <w:marTop w:val="0"/>
      <w:marBottom w:val="0"/>
      <w:divBdr>
        <w:top w:val="none" w:sz="0" w:space="0" w:color="auto"/>
        <w:left w:val="none" w:sz="0" w:space="0" w:color="auto"/>
        <w:bottom w:val="none" w:sz="0" w:space="0" w:color="auto"/>
        <w:right w:val="none" w:sz="0" w:space="0" w:color="auto"/>
      </w:divBdr>
    </w:div>
    <w:div w:id="1227378396">
      <w:bodyDiv w:val="1"/>
      <w:marLeft w:val="0"/>
      <w:marRight w:val="0"/>
      <w:marTop w:val="0"/>
      <w:marBottom w:val="0"/>
      <w:divBdr>
        <w:top w:val="none" w:sz="0" w:space="0" w:color="auto"/>
        <w:left w:val="none" w:sz="0" w:space="0" w:color="auto"/>
        <w:bottom w:val="none" w:sz="0" w:space="0" w:color="auto"/>
        <w:right w:val="none" w:sz="0" w:space="0" w:color="auto"/>
      </w:divBdr>
    </w:div>
    <w:div w:id="125019484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15795036">
      <w:bodyDiv w:val="1"/>
      <w:marLeft w:val="0"/>
      <w:marRight w:val="0"/>
      <w:marTop w:val="0"/>
      <w:marBottom w:val="0"/>
      <w:divBdr>
        <w:top w:val="none" w:sz="0" w:space="0" w:color="auto"/>
        <w:left w:val="none" w:sz="0" w:space="0" w:color="auto"/>
        <w:bottom w:val="none" w:sz="0" w:space="0" w:color="auto"/>
        <w:right w:val="none" w:sz="0" w:space="0" w:color="auto"/>
      </w:divBdr>
    </w:div>
    <w:div w:id="1319305897">
      <w:bodyDiv w:val="1"/>
      <w:marLeft w:val="0"/>
      <w:marRight w:val="0"/>
      <w:marTop w:val="0"/>
      <w:marBottom w:val="0"/>
      <w:divBdr>
        <w:top w:val="none" w:sz="0" w:space="0" w:color="auto"/>
        <w:left w:val="none" w:sz="0" w:space="0" w:color="auto"/>
        <w:bottom w:val="none" w:sz="0" w:space="0" w:color="auto"/>
        <w:right w:val="none" w:sz="0" w:space="0" w:color="auto"/>
      </w:divBdr>
    </w:div>
    <w:div w:id="136952762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0952590">
      <w:bodyDiv w:val="1"/>
      <w:marLeft w:val="0"/>
      <w:marRight w:val="0"/>
      <w:marTop w:val="0"/>
      <w:marBottom w:val="0"/>
      <w:divBdr>
        <w:top w:val="none" w:sz="0" w:space="0" w:color="auto"/>
        <w:left w:val="none" w:sz="0" w:space="0" w:color="auto"/>
        <w:bottom w:val="none" w:sz="0" w:space="0" w:color="auto"/>
        <w:right w:val="none" w:sz="0" w:space="0" w:color="auto"/>
      </w:divBdr>
    </w:div>
    <w:div w:id="1464618782">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4248669">
      <w:bodyDiv w:val="1"/>
      <w:marLeft w:val="0"/>
      <w:marRight w:val="0"/>
      <w:marTop w:val="0"/>
      <w:marBottom w:val="0"/>
      <w:divBdr>
        <w:top w:val="none" w:sz="0" w:space="0" w:color="auto"/>
        <w:left w:val="none" w:sz="0" w:space="0" w:color="auto"/>
        <w:bottom w:val="none" w:sz="0" w:space="0" w:color="auto"/>
        <w:right w:val="none" w:sz="0" w:space="0" w:color="auto"/>
      </w:divBdr>
    </w:div>
    <w:div w:id="1498035736">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0021205">
      <w:bodyDiv w:val="1"/>
      <w:marLeft w:val="0"/>
      <w:marRight w:val="0"/>
      <w:marTop w:val="0"/>
      <w:marBottom w:val="0"/>
      <w:divBdr>
        <w:top w:val="none" w:sz="0" w:space="0" w:color="auto"/>
        <w:left w:val="none" w:sz="0" w:space="0" w:color="auto"/>
        <w:bottom w:val="none" w:sz="0" w:space="0" w:color="auto"/>
        <w:right w:val="none" w:sz="0" w:space="0" w:color="auto"/>
      </w:divBdr>
    </w:div>
    <w:div w:id="1530297629">
      <w:bodyDiv w:val="1"/>
      <w:marLeft w:val="0"/>
      <w:marRight w:val="0"/>
      <w:marTop w:val="0"/>
      <w:marBottom w:val="0"/>
      <w:divBdr>
        <w:top w:val="none" w:sz="0" w:space="0" w:color="auto"/>
        <w:left w:val="none" w:sz="0" w:space="0" w:color="auto"/>
        <w:bottom w:val="none" w:sz="0" w:space="0" w:color="auto"/>
        <w:right w:val="none" w:sz="0" w:space="0" w:color="auto"/>
      </w:divBdr>
    </w:div>
    <w:div w:id="1533496570">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7646722">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5331203">
      <w:bodyDiv w:val="1"/>
      <w:marLeft w:val="0"/>
      <w:marRight w:val="0"/>
      <w:marTop w:val="0"/>
      <w:marBottom w:val="0"/>
      <w:divBdr>
        <w:top w:val="none" w:sz="0" w:space="0" w:color="auto"/>
        <w:left w:val="none" w:sz="0" w:space="0" w:color="auto"/>
        <w:bottom w:val="none" w:sz="0" w:space="0" w:color="auto"/>
        <w:right w:val="none" w:sz="0" w:space="0" w:color="auto"/>
      </w:divBdr>
    </w:div>
    <w:div w:id="1590191589">
      <w:bodyDiv w:val="1"/>
      <w:marLeft w:val="0"/>
      <w:marRight w:val="0"/>
      <w:marTop w:val="0"/>
      <w:marBottom w:val="0"/>
      <w:divBdr>
        <w:top w:val="none" w:sz="0" w:space="0" w:color="auto"/>
        <w:left w:val="none" w:sz="0" w:space="0" w:color="auto"/>
        <w:bottom w:val="none" w:sz="0" w:space="0" w:color="auto"/>
        <w:right w:val="none" w:sz="0" w:space="0" w:color="auto"/>
      </w:divBdr>
    </w:div>
    <w:div w:id="1610430752">
      <w:bodyDiv w:val="1"/>
      <w:marLeft w:val="0"/>
      <w:marRight w:val="0"/>
      <w:marTop w:val="0"/>
      <w:marBottom w:val="0"/>
      <w:divBdr>
        <w:top w:val="none" w:sz="0" w:space="0" w:color="auto"/>
        <w:left w:val="none" w:sz="0" w:space="0" w:color="auto"/>
        <w:bottom w:val="none" w:sz="0" w:space="0" w:color="auto"/>
        <w:right w:val="none" w:sz="0" w:space="0" w:color="auto"/>
      </w:divBdr>
    </w:div>
    <w:div w:id="1614706096">
      <w:bodyDiv w:val="1"/>
      <w:marLeft w:val="0"/>
      <w:marRight w:val="0"/>
      <w:marTop w:val="0"/>
      <w:marBottom w:val="0"/>
      <w:divBdr>
        <w:top w:val="none" w:sz="0" w:space="0" w:color="auto"/>
        <w:left w:val="none" w:sz="0" w:space="0" w:color="auto"/>
        <w:bottom w:val="none" w:sz="0" w:space="0" w:color="auto"/>
        <w:right w:val="none" w:sz="0" w:space="0" w:color="auto"/>
      </w:divBdr>
    </w:div>
    <w:div w:id="1615865227">
      <w:bodyDiv w:val="1"/>
      <w:marLeft w:val="0"/>
      <w:marRight w:val="0"/>
      <w:marTop w:val="0"/>
      <w:marBottom w:val="0"/>
      <w:divBdr>
        <w:top w:val="none" w:sz="0" w:space="0" w:color="auto"/>
        <w:left w:val="none" w:sz="0" w:space="0" w:color="auto"/>
        <w:bottom w:val="none" w:sz="0" w:space="0" w:color="auto"/>
        <w:right w:val="none" w:sz="0" w:space="0" w:color="auto"/>
      </w:divBdr>
    </w:div>
    <w:div w:id="1619682437">
      <w:bodyDiv w:val="1"/>
      <w:marLeft w:val="0"/>
      <w:marRight w:val="0"/>
      <w:marTop w:val="0"/>
      <w:marBottom w:val="0"/>
      <w:divBdr>
        <w:top w:val="none" w:sz="0" w:space="0" w:color="auto"/>
        <w:left w:val="none" w:sz="0" w:space="0" w:color="auto"/>
        <w:bottom w:val="none" w:sz="0" w:space="0" w:color="auto"/>
        <w:right w:val="none" w:sz="0" w:space="0" w:color="auto"/>
      </w:divBdr>
    </w:div>
    <w:div w:id="1628968050">
      <w:bodyDiv w:val="1"/>
      <w:marLeft w:val="0"/>
      <w:marRight w:val="0"/>
      <w:marTop w:val="0"/>
      <w:marBottom w:val="0"/>
      <w:divBdr>
        <w:top w:val="none" w:sz="0" w:space="0" w:color="auto"/>
        <w:left w:val="none" w:sz="0" w:space="0" w:color="auto"/>
        <w:bottom w:val="none" w:sz="0" w:space="0" w:color="auto"/>
        <w:right w:val="none" w:sz="0" w:space="0" w:color="auto"/>
      </w:divBdr>
    </w:div>
    <w:div w:id="1637567542">
      <w:bodyDiv w:val="1"/>
      <w:marLeft w:val="0"/>
      <w:marRight w:val="0"/>
      <w:marTop w:val="0"/>
      <w:marBottom w:val="0"/>
      <w:divBdr>
        <w:top w:val="none" w:sz="0" w:space="0" w:color="auto"/>
        <w:left w:val="none" w:sz="0" w:space="0" w:color="auto"/>
        <w:bottom w:val="none" w:sz="0" w:space="0" w:color="auto"/>
        <w:right w:val="none" w:sz="0" w:space="0" w:color="auto"/>
      </w:divBdr>
    </w:div>
    <w:div w:id="1666544729">
      <w:bodyDiv w:val="1"/>
      <w:marLeft w:val="0"/>
      <w:marRight w:val="0"/>
      <w:marTop w:val="0"/>
      <w:marBottom w:val="0"/>
      <w:divBdr>
        <w:top w:val="none" w:sz="0" w:space="0" w:color="auto"/>
        <w:left w:val="none" w:sz="0" w:space="0" w:color="auto"/>
        <w:bottom w:val="none" w:sz="0" w:space="0" w:color="auto"/>
        <w:right w:val="none" w:sz="0" w:space="0" w:color="auto"/>
      </w:divBdr>
    </w:div>
    <w:div w:id="1686901977">
      <w:bodyDiv w:val="1"/>
      <w:marLeft w:val="0"/>
      <w:marRight w:val="0"/>
      <w:marTop w:val="0"/>
      <w:marBottom w:val="0"/>
      <w:divBdr>
        <w:top w:val="none" w:sz="0" w:space="0" w:color="auto"/>
        <w:left w:val="none" w:sz="0" w:space="0" w:color="auto"/>
        <w:bottom w:val="none" w:sz="0" w:space="0" w:color="auto"/>
        <w:right w:val="none" w:sz="0" w:space="0" w:color="auto"/>
      </w:divBdr>
    </w:div>
    <w:div w:id="168729183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05056856">
      <w:bodyDiv w:val="1"/>
      <w:marLeft w:val="0"/>
      <w:marRight w:val="0"/>
      <w:marTop w:val="0"/>
      <w:marBottom w:val="0"/>
      <w:divBdr>
        <w:top w:val="none" w:sz="0" w:space="0" w:color="auto"/>
        <w:left w:val="none" w:sz="0" w:space="0" w:color="auto"/>
        <w:bottom w:val="none" w:sz="0" w:space="0" w:color="auto"/>
        <w:right w:val="none" w:sz="0" w:space="0" w:color="auto"/>
      </w:divBdr>
    </w:div>
    <w:div w:id="172294183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4811326">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7725022">
      <w:bodyDiv w:val="1"/>
      <w:marLeft w:val="0"/>
      <w:marRight w:val="0"/>
      <w:marTop w:val="0"/>
      <w:marBottom w:val="0"/>
      <w:divBdr>
        <w:top w:val="none" w:sz="0" w:space="0" w:color="auto"/>
        <w:left w:val="none" w:sz="0" w:space="0" w:color="auto"/>
        <w:bottom w:val="none" w:sz="0" w:space="0" w:color="auto"/>
        <w:right w:val="none" w:sz="0" w:space="0" w:color="auto"/>
      </w:divBdr>
    </w:div>
    <w:div w:id="1855411307">
      <w:bodyDiv w:val="1"/>
      <w:marLeft w:val="0"/>
      <w:marRight w:val="0"/>
      <w:marTop w:val="0"/>
      <w:marBottom w:val="0"/>
      <w:divBdr>
        <w:top w:val="none" w:sz="0" w:space="0" w:color="auto"/>
        <w:left w:val="none" w:sz="0" w:space="0" w:color="auto"/>
        <w:bottom w:val="none" w:sz="0" w:space="0" w:color="auto"/>
        <w:right w:val="none" w:sz="0" w:space="0" w:color="auto"/>
      </w:divBdr>
    </w:div>
    <w:div w:id="1912227289">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30961034">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930571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ncdc.noaa.gov/" TargetMode="External"/><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github.com/fivethirtyeight/uber-tlc-foil-response/blob/master/uber-trip-data/taxi-zone-lookup.cs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kaggle.com/fivethirtyeight/uber-pickups-in-new-york-city"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fiu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546888351745E6B9D34C56ED1E6BDA"/>
        <w:category>
          <w:name w:val="General"/>
          <w:gallery w:val="placeholder"/>
        </w:category>
        <w:types>
          <w:type w:val="bbPlcHdr"/>
        </w:types>
        <w:behaviors>
          <w:behavior w:val="content"/>
        </w:behaviors>
        <w:guid w:val="{73C22451-9778-40D7-A093-82CECDD0BD47}"/>
      </w:docPartPr>
      <w:docPartBody>
        <w:p w:rsidR="00C629C5" w:rsidRDefault="00C629C5">
          <w:pPr>
            <w:pStyle w:val="BC546888351745E6B9D34C56ED1E6BDA"/>
          </w:pPr>
          <w:r>
            <w:t>[Title Here, up to 12 Words, on One to Two Lines]</w:t>
          </w:r>
        </w:p>
      </w:docPartBody>
    </w:docPart>
    <w:docPart>
      <w:docPartPr>
        <w:name w:val="246420F544FD4A268489C972C6EC4837"/>
        <w:category>
          <w:name w:val="General"/>
          <w:gallery w:val="placeholder"/>
        </w:category>
        <w:types>
          <w:type w:val="bbPlcHdr"/>
        </w:types>
        <w:behaviors>
          <w:behavior w:val="content"/>
        </w:behaviors>
        <w:guid w:val="{0B8CC2EA-3221-4E58-B184-C9AC3DD1DF9C}"/>
      </w:docPartPr>
      <w:docPartBody>
        <w:p w:rsidR="00C629C5" w:rsidRDefault="00C629C5">
          <w:pPr>
            <w:pStyle w:val="246420F544FD4A268489C972C6EC4837"/>
          </w:pPr>
          <w:r>
            <w:t>Abstract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9C5"/>
    <w:rsid w:val="00227BDB"/>
    <w:rsid w:val="008A1E71"/>
    <w:rsid w:val="00C629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C546888351745E6B9D34C56ED1E6BDA">
    <w:name w:val="BC546888351745E6B9D34C56ED1E6BDA"/>
  </w:style>
  <w:style w:type="paragraph" w:customStyle="1" w:styleId="DB3519E0F1174B1BA873D96B921D70A9">
    <w:name w:val="DB3519E0F1174B1BA873D96B921D70A9"/>
  </w:style>
  <w:style w:type="paragraph" w:customStyle="1" w:styleId="06987E054F8C405E9C3E733A8F1277D5">
    <w:name w:val="06987E054F8C405E9C3E733A8F1277D5"/>
  </w:style>
  <w:style w:type="paragraph" w:customStyle="1" w:styleId="71138A4910264E77A0A08285D02C72EC">
    <w:name w:val="71138A4910264E77A0A08285D02C72EC"/>
  </w:style>
  <w:style w:type="paragraph" w:customStyle="1" w:styleId="1F8D042BFA1342398E62F5DF0C2C8A87">
    <w:name w:val="1F8D042BFA1342398E62F5DF0C2C8A87"/>
  </w:style>
  <w:style w:type="paragraph" w:customStyle="1" w:styleId="246420F544FD4A268489C972C6EC4837">
    <w:name w:val="246420F544FD4A268489C972C6EC4837"/>
  </w:style>
  <w:style w:type="character" w:styleId="Emphasis">
    <w:name w:val="Emphasis"/>
    <w:basedOn w:val="DefaultParagraphFont"/>
    <w:uiPriority w:val="4"/>
    <w:unhideWhenUsed/>
    <w:qFormat/>
    <w:rPr>
      <w:i/>
      <w:iCs/>
    </w:rPr>
  </w:style>
  <w:style w:type="paragraph" w:customStyle="1" w:styleId="757D6524135B46B1A9A26CE0435CD352">
    <w:name w:val="757D6524135B46B1A9A26CE0435CD352"/>
  </w:style>
  <w:style w:type="paragraph" w:customStyle="1" w:styleId="5CBF36069FF144C8A61BB7FDFE4DF79F">
    <w:name w:val="5CBF36069FF144C8A61BB7FDFE4DF79F"/>
  </w:style>
  <w:style w:type="paragraph" w:customStyle="1" w:styleId="E79BE7377E9F4F4E8D3DEAE0A0C7F2CC">
    <w:name w:val="E79BE7377E9F4F4E8D3DEAE0A0C7F2CC"/>
  </w:style>
  <w:style w:type="paragraph" w:customStyle="1" w:styleId="F6A1A61AC2CB4475BD8F9280CDFC800F">
    <w:name w:val="F6A1A61AC2CB4475BD8F9280CDFC800F"/>
  </w:style>
  <w:style w:type="paragraph" w:customStyle="1" w:styleId="8CD2455661E24577BB703588C54FB02C">
    <w:name w:val="8CD2455661E24577BB703588C54FB02C"/>
  </w:style>
  <w:style w:type="paragraph" w:customStyle="1" w:styleId="4532FD7DB4624A99BCBA134C3AEA724E">
    <w:name w:val="4532FD7DB4624A99BCBA134C3AEA724E"/>
  </w:style>
  <w:style w:type="paragraph" w:customStyle="1" w:styleId="8F797419544245CA90305B70A83A3B5C">
    <w:name w:val="8F797419544245CA90305B70A83A3B5C"/>
  </w:style>
  <w:style w:type="paragraph" w:customStyle="1" w:styleId="720E1F368B564FA9BD5F50C62C4138F9">
    <w:name w:val="720E1F368B564FA9BD5F50C62C4138F9"/>
  </w:style>
  <w:style w:type="paragraph" w:customStyle="1" w:styleId="A7F418C3E9BE4BDD9A8124F4FA2097EC">
    <w:name w:val="A7F418C3E9BE4BDD9A8124F4FA2097EC"/>
  </w:style>
  <w:style w:type="paragraph" w:customStyle="1" w:styleId="A32E3855D4C64DDB9671834D78633074">
    <w:name w:val="A32E3855D4C64DDB9671834D78633074"/>
  </w:style>
  <w:style w:type="paragraph" w:customStyle="1" w:styleId="864DD0D8BC3F493FBDF144C3C479FCA1">
    <w:name w:val="864DD0D8BC3F493FBDF144C3C479FCA1"/>
  </w:style>
  <w:style w:type="paragraph" w:customStyle="1" w:styleId="B786C55FCC5140DD84FC8ED54BB87C8D">
    <w:name w:val="B786C55FCC5140DD84FC8ED54BB87C8D"/>
  </w:style>
  <w:style w:type="paragraph" w:customStyle="1" w:styleId="3F602E7F7519402489847F56C0B29138">
    <w:name w:val="3F602E7F7519402489847F56C0B29138"/>
  </w:style>
  <w:style w:type="paragraph" w:customStyle="1" w:styleId="1C07AB76A51C4D2FB622ECA84AEEF39E">
    <w:name w:val="1C07AB76A51C4D2FB622ECA84AEEF39E"/>
  </w:style>
  <w:style w:type="paragraph" w:customStyle="1" w:styleId="8ABC97A35F174F62B05B229E862D7D34">
    <w:name w:val="8ABC97A35F174F62B05B229E862D7D34"/>
  </w:style>
  <w:style w:type="paragraph" w:customStyle="1" w:styleId="E54DB5EB8C7C423191F70464F0CEA25D">
    <w:name w:val="E54DB5EB8C7C423191F70464F0CEA25D"/>
  </w:style>
  <w:style w:type="paragraph" w:customStyle="1" w:styleId="555AD1FF4E0B4844B5178C87EB5DD7E8">
    <w:name w:val="555AD1FF4E0B4844B5178C87EB5DD7E8"/>
  </w:style>
  <w:style w:type="paragraph" w:customStyle="1" w:styleId="B5C4CA64D12F4F4385F3C6290F27C4A1">
    <w:name w:val="B5C4CA64D12F4F4385F3C6290F27C4A1"/>
  </w:style>
  <w:style w:type="paragraph" w:customStyle="1" w:styleId="91065103D5CF41C3A2F2C277FDA2FA58">
    <w:name w:val="91065103D5CF41C3A2F2C277FDA2FA58"/>
  </w:style>
  <w:style w:type="paragraph" w:customStyle="1" w:styleId="2C0A19717C6A4BC68710AF957FE5DF48">
    <w:name w:val="2C0A19717C6A4BC68710AF957FE5DF48"/>
  </w:style>
  <w:style w:type="paragraph" w:customStyle="1" w:styleId="5EC5898C280744C4BE8A7A00EC96DD5C">
    <w:name w:val="5EC5898C280744C4BE8A7A00EC96DD5C"/>
  </w:style>
  <w:style w:type="paragraph" w:customStyle="1" w:styleId="886955C1C8F14F9F94183EC81DAE54F7">
    <w:name w:val="886955C1C8F14F9F94183EC81DAE54F7"/>
  </w:style>
  <w:style w:type="paragraph" w:customStyle="1" w:styleId="472AE35A789745D4BC6CDB6D49C9D321">
    <w:name w:val="472AE35A789745D4BC6CDB6D49C9D321"/>
  </w:style>
  <w:style w:type="paragraph" w:customStyle="1" w:styleId="FB6F88505873465C9412D13C0BC26A8C">
    <w:name w:val="FB6F88505873465C9412D13C0BC26A8C"/>
  </w:style>
  <w:style w:type="paragraph" w:customStyle="1" w:styleId="E7AAD0708DC94489B3E757916F27846E">
    <w:name w:val="E7AAD0708DC94489B3E757916F27846E"/>
  </w:style>
  <w:style w:type="paragraph" w:customStyle="1" w:styleId="0F59E82A3E424243A0C5426B9AF61C4C">
    <w:name w:val="0F59E82A3E424243A0C5426B9AF61C4C"/>
  </w:style>
  <w:style w:type="paragraph" w:customStyle="1" w:styleId="CD24DCA121D543F89BA17F0A71ABE22B">
    <w:name w:val="CD24DCA121D543F89BA17F0A71ABE22B"/>
  </w:style>
  <w:style w:type="paragraph" w:customStyle="1" w:styleId="87CAC967C853410CB31F6A90A1F9CB14">
    <w:name w:val="87CAC967C853410CB31F6A90A1F9CB14"/>
  </w:style>
  <w:style w:type="paragraph" w:customStyle="1" w:styleId="87C3A4B5D07B49BD89A9993C6C1641EF">
    <w:name w:val="87C3A4B5D07B49BD89A9993C6C1641EF"/>
  </w:style>
  <w:style w:type="paragraph" w:customStyle="1" w:styleId="4C3A9EF2D9CB4AB39A8E6D03E4AB9AB5">
    <w:name w:val="4C3A9EF2D9CB4AB39A8E6D03E4AB9AB5"/>
  </w:style>
  <w:style w:type="paragraph" w:customStyle="1" w:styleId="224B7A8D56454550A54EAF65C2D4A701">
    <w:name w:val="224B7A8D56454550A54EAF65C2D4A701"/>
  </w:style>
  <w:style w:type="paragraph" w:customStyle="1" w:styleId="458EA17C07B6435C81701B172FBCDD98">
    <w:name w:val="458EA17C07B6435C81701B172FBCDD98"/>
  </w:style>
  <w:style w:type="paragraph" w:customStyle="1" w:styleId="F674AC2AF07B457F823A080B51E02C79">
    <w:name w:val="F674AC2AF07B457F823A080B51E02C79"/>
  </w:style>
  <w:style w:type="paragraph" w:customStyle="1" w:styleId="EE85F0EDDBF74A258C99D9E4BD4BE8AF">
    <w:name w:val="EE85F0EDDBF74A258C99D9E4BD4BE8AF"/>
  </w:style>
  <w:style w:type="paragraph" w:customStyle="1" w:styleId="B8785A89ECA34CF39E43992BD3C541A6">
    <w:name w:val="B8785A89ECA34CF39E43992BD3C541A6"/>
  </w:style>
  <w:style w:type="paragraph" w:customStyle="1" w:styleId="0F441239D79F494C91F87F4EE19BA682">
    <w:name w:val="0F441239D79F494C91F87F4EE19BA682"/>
  </w:style>
  <w:style w:type="paragraph" w:customStyle="1" w:styleId="2BBBA5E2607F4339A60B153919AB38A4">
    <w:name w:val="2BBBA5E2607F4339A60B153919AB38A4"/>
  </w:style>
  <w:style w:type="paragraph" w:customStyle="1" w:styleId="3E376036D1EF47C7A84FAFC59CEFCB6F">
    <w:name w:val="3E376036D1EF47C7A84FAFC59CEFCB6F"/>
  </w:style>
  <w:style w:type="paragraph" w:customStyle="1" w:styleId="4BA65F17B22D456790DFC14D31CF6585">
    <w:name w:val="4BA65F17B22D456790DFC14D31CF6585"/>
  </w:style>
  <w:style w:type="paragraph" w:customStyle="1" w:styleId="D02D1A49EA224FBE82AF8B7E5A9380EE">
    <w:name w:val="D02D1A49EA224FBE82AF8B7E5A9380EE"/>
  </w:style>
  <w:style w:type="paragraph" w:customStyle="1" w:styleId="9DD763404F424E92A87254501CD8F2FC">
    <w:name w:val="9DD763404F424E92A87254501CD8F2FC"/>
  </w:style>
  <w:style w:type="paragraph" w:customStyle="1" w:styleId="54963C045325459EA8C5BDD505D3D6B1">
    <w:name w:val="54963C045325459EA8C5BDD505D3D6B1"/>
  </w:style>
  <w:style w:type="paragraph" w:customStyle="1" w:styleId="F51E7D8D09DA4ACEB2802777CEE2624E">
    <w:name w:val="F51E7D8D09DA4ACEB2802777CEE2624E"/>
  </w:style>
  <w:style w:type="paragraph" w:customStyle="1" w:styleId="04A6E33CDBAA49EDAB034F2250D20943">
    <w:name w:val="04A6E33CDBAA49EDAB034F2250D20943"/>
  </w:style>
  <w:style w:type="paragraph" w:customStyle="1" w:styleId="50D0ED2B718548DB9AA8ED70561B41C4">
    <w:name w:val="50D0ED2B718548DB9AA8ED70561B41C4"/>
  </w:style>
  <w:style w:type="paragraph" w:customStyle="1" w:styleId="5AF305554C1D45888FBF98699B269267">
    <w:name w:val="5AF305554C1D45888FBF98699B269267"/>
  </w:style>
  <w:style w:type="paragraph" w:customStyle="1" w:styleId="099AB5D4B26F42018029C026D3E3267E">
    <w:name w:val="099AB5D4B26F42018029C026D3E3267E"/>
  </w:style>
  <w:style w:type="paragraph" w:customStyle="1" w:styleId="7F2F33CC5A5B48E8ABDED8DA25B7A7CA">
    <w:name w:val="7F2F33CC5A5B48E8ABDED8DA25B7A7CA"/>
  </w:style>
  <w:style w:type="paragraph" w:customStyle="1" w:styleId="A1C5519B640E44BD8F2A6DBD5FFD0E12">
    <w:name w:val="A1C5519B640E44BD8F2A6DBD5FFD0E12"/>
  </w:style>
  <w:style w:type="paragraph" w:customStyle="1" w:styleId="C22ED2F109244D599C0F54799723DE8D">
    <w:name w:val="C22ED2F109244D599C0F54799723DE8D"/>
  </w:style>
  <w:style w:type="paragraph" w:customStyle="1" w:styleId="CCD817229C754705932704A1B8F36A9B">
    <w:name w:val="CCD817229C754705932704A1B8F36A9B"/>
  </w:style>
  <w:style w:type="paragraph" w:customStyle="1" w:styleId="D344F019BE7D4C55A06958955E79A9DF">
    <w:name w:val="D344F019BE7D4C55A06958955E79A9DF"/>
  </w:style>
  <w:style w:type="paragraph" w:customStyle="1" w:styleId="CDACAC65DBEF48B291681F90CBE2E69E">
    <w:name w:val="CDACAC65DBEF48B291681F90CBE2E69E"/>
  </w:style>
  <w:style w:type="paragraph" w:customStyle="1" w:styleId="1897BAF5759C47A4BC79A6B2F0233D38">
    <w:name w:val="1897BAF5759C47A4BC79A6B2F0233D38"/>
  </w:style>
  <w:style w:type="paragraph" w:customStyle="1" w:styleId="879E876E6D4F43F59FC1D090ED7C22F1">
    <w:name w:val="879E876E6D4F43F59FC1D090ED7C22F1"/>
  </w:style>
  <w:style w:type="paragraph" w:customStyle="1" w:styleId="A0AEFCB29747431AA12230EB51A3A13D">
    <w:name w:val="A0AEFCB29747431AA12230EB51A3A13D"/>
  </w:style>
  <w:style w:type="paragraph" w:customStyle="1" w:styleId="46B46139208140A59FD184F741A8F5B2">
    <w:name w:val="46B46139208140A59FD184F741A8F5B2"/>
  </w:style>
  <w:style w:type="paragraph" w:customStyle="1" w:styleId="98AA2A9B55DE48B79AB4CD8DAE039F56">
    <w:name w:val="98AA2A9B55DE48B79AB4CD8DAE039F56"/>
    <w:rsid w:val="00C629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IEEE2006OfficeOnline.xsl" StyleName="IEEE" Version="200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19</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20</b:RefOrder>
  </b:Source>
  <b:Source>
    <b:Tag>Dat</b:Tag>
    <b:SourceType>Misc</b:SourceType>
    <b:Guid>{84583B88-0695-49A3-9E88-C1DDC6790D98}</b:Guid>
    <b:Title>Data Cleaning</b:Title>
    <b:RefOrder>1</b:RefOrder>
  </b:Source>
  <b:Source>
    <b:Tag>pic</b:Tag>
    <b:SourceType>Misc</b:SourceType>
    <b:Guid>{3E8448E6-8126-49EA-8A48-3BC494619AB0}</b:Guid>
    <b:Title>pickups_per_day.py</b:Title>
    <b:RefOrder>2</b:RefOrder>
  </b:Source>
  <b:Source>
    <b:Tag>pic1</b:Tag>
    <b:SourceType>Misc</b:SourceType>
    <b:Guid>{E86EC561-18F6-4D44-AC2C-C2B81262A400}</b:Guid>
    <b:Title>pickups_per_day_2</b:Title>
    <b:RefOrder>3</b:RefOrder>
  </b:Source>
  <b:Source>
    <b:Tag>pic2</b:Tag>
    <b:SourceType>Misc</b:SourceType>
    <b:Guid>{734A94AD-1BD3-4C62-A569-238DD4980E83}</b:Guid>
    <b:Title>pickups_per_day_3</b:Title>
    <b:RefOrder>4</b:RefOrder>
  </b:Source>
  <b:Source>
    <b:Tag>pic3</b:Tag>
    <b:SourceType>Misc</b:SourceType>
    <b:Guid>{211D1B8F-F6F8-4673-8E7D-2EA620D2DDD7}</b:Guid>
    <b:Title>pickups_each_borough</b:Title>
    <b:RefOrder>6</b:RefOrder>
  </b:Source>
  <b:Source>
    <b:Tag>pic4</b:Tag>
    <b:SourceType>Misc</b:SourceType>
    <b:Guid>{DAC9860F-C111-4D09-9C6B-DE5C2008F294}</b:Guid>
    <b:Title>pickups_each_month</b:Title>
    <b:RefOrder>5</b:RefOrder>
  </b:Source>
  <b:Source>
    <b:Tag>wea</b:Tag>
    <b:SourceType>Misc</b:SourceType>
    <b:Guid>{70D642F3-C4C2-482A-BFC0-F44976CEC6BF}</b:Guid>
    <b:Title>weather</b:Title>
    <b:RefOrder>7</b:RefOrder>
  </b:Source>
  <b:Source>
    <b:Tag>sca</b:Tag>
    <b:SourceType>Misc</b:SourceType>
    <b:Guid>{B204CC9A-12BB-4D51-A9C0-8507361DE904}</b:Guid>
    <b:Title>scatter_pickup_all</b:Title>
    <b:RefOrder>8</b:RefOrder>
  </b:Source>
  <b:Source>
    <b:Tag>wee</b:Tag>
    <b:SourceType>Misc</b:SourceType>
    <b:Guid>{73414E30-0A1F-43A3-ABD7-980ED743451E}</b:Guid>
    <b:Title>weekly_pickup</b:Title>
    <b:RefOrder>10</b:RefOrder>
  </b:Source>
  <b:Source>
    <b:Tag>sca1</b:Tag>
    <b:SourceType>Misc</b:SourceType>
    <b:Guid>{4D1BB6BA-DB5C-4082-B87D-05B8C5B6D0E9}</b:Guid>
    <b:Title>scatter_pickup</b:Title>
    <b:RefOrder>9</b:RefOrder>
  </b:Source>
  <b:Source>
    <b:Tag>hou</b:Tag>
    <b:SourceType>Misc</b:SourceType>
    <b:Guid>{36EA67D6-09D4-4E0F-8612-CE39B58C095F}</b:Guid>
    <b:Title>hourly_pickup</b:Title>
    <b:RefOrder>11</b:RefOrder>
  </b:Source>
  <b:Source>
    <b:Tag>wor</b:Tag>
    <b:SourceType>Misc</b:SourceType>
    <b:Guid>{3AD7B78C-034F-4742-AEB9-36AFB2D8CE6D}</b:Guid>
    <b:Title>workday</b:Title>
    <b:RefOrder>12</b:RefOrder>
  </b:Source>
  <b:Source>
    <b:Tag>hol</b:Tag>
    <b:SourceType>Misc</b:SourceType>
    <b:Guid>{5488C919-76D6-404F-B8AD-02B006AB4401}</b:Guid>
    <b:Title>holiday</b:Title>
    <b:RefOrder>13</b:RefOrder>
  </b:Source>
  <b:Source>
    <b:Tag>hol1</b:Tag>
    <b:SourceType>Misc</b:SourceType>
    <b:Guid>{444D5157-5AD7-4575-A823-C174C790BFC3}</b:Guid>
    <b:Title>holiday_ttest</b:Title>
    <b:RefOrder>14</b:RefOrder>
  </b:Source>
  <b:Source>
    <b:Tag>tem</b:Tag>
    <b:SourceType>Misc</b:SourceType>
    <b:Guid>{ADF1D468-2B25-4240-9936-2F4448361386}</b:Guid>
    <b:Title>temperature</b:Title>
    <b:RefOrder>15</b:RefOrder>
  </b:Source>
  <b:Source>
    <b:Tag>tem1</b:Tag>
    <b:SourceType>Misc</b:SourceType>
    <b:Guid>{524658BA-91CE-40DB-B6B7-AE4EF9FC105F}</b:Guid>
    <b:Title>temp_box</b:Title>
    <b:RefOrder>16</b:RefOrder>
  </b:Source>
  <b:Source>
    <b:Tag>til</b:Tag>
    <b:SourceType>Misc</b:SourceType>
    <b:Guid>{55389A07-D1F2-41FF-A8E0-485EABD4B856}</b:Guid>
    <b:Title>tile</b:Title>
    <b:RefOrder>17</b:RefOrder>
  </b:Source>
  <b:Source>
    <b:Tag>hou1</b:Tag>
    <b:SourceType>Misc</b:SourceType>
    <b:Guid>{2D546A69-68FD-4721-B5A8-E0A4ECA4F74F}</b:Guid>
    <b:Title>hourly_workday</b:Title>
    <b:RefOrder>18</b:RefOrder>
  </b:Source>
</b:Sources>
</file>

<file path=customXml/itemProps1.xml><?xml version="1.0" encoding="utf-8"?>
<ds:datastoreItem xmlns:ds="http://schemas.openxmlformats.org/officeDocument/2006/customXml" ds:itemID="{D72F4A20-C7AC-4916-8FFC-A13791B69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5857</TotalTime>
  <Pages>19</Pages>
  <Words>1965</Words>
  <Characters>11207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Analysis of the effect of various parameters on UBER Ridership</vt:lpstr>
    </vt:vector>
  </TitlesOfParts>
  <Company/>
  <LinksUpToDate>false</LinksUpToDate>
  <CharactersWithSpaces>13146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the effect of various parameters on UBER Ridership</dc:title>
  <dc:subject/>
  <dc:creator>Nafiur</dc:creator>
  <cp:keywords/>
  <dc:description/>
  <cp:lastModifiedBy>Nafiur Rahman</cp:lastModifiedBy>
  <cp:revision>124</cp:revision>
  <dcterms:created xsi:type="dcterms:W3CDTF">2020-04-10T19:33:00Z</dcterms:created>
  <dcterms:modified xsi:type="dcterms:W3CDTF">2020-04-16T05:44:00Z</dcterms:modified>
</cp:coreProperties>
</file>